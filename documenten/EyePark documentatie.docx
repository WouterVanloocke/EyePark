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customXml/itemProps10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C3F0A0" w14:textId="77777777" w:rsidR="00EF50D0" w:rsidRDefault="00EF50D0" w:rsidP="00EF50D0">
      <w:pPr>
        <w:pStyle w:val="Title"/>
        <w:rPr>
          <w:rStyle w:val="TitleChar"/>
        </w:rPr>
      </w:pPr>
    </w:p>
    <w:p w14:paraId="42C3F0A1" w14:textId="77777777" w:rsidR="00EF50D0" w:rsidRDefault="00EF50D0" w:rsidP="00EF50D0">
      <w:pPr>
        <w:pStyle w:val="Title"/>
        <w:rPr>
          <w:rStyle w:val="TitleChar"/>
        </w:rPr>
      </w:pPr>
    </w:p>
    <w:p w14:paraId="42C3F0A2" w14:textId="77777777" w:rsidR="00EF50D0" w:rsidRDefault="00EF50D0" w:rsidP="00EF50D0">
      <w:pPr>
        <w:pStyle w:val="Title"/>
        <w:rPr>
          <w:rStyle w:val="TitleChar"/>
        </w:rPr>
      </w:pPr>
    </w:p>
    <w:p w14:paraId="42C3F0A3" w14:textId="77777777" w:rsidR="00EF50D0" w:rsidRDefault="00EF50D0" w:rsidP="00EF50D0">
      <w:pPr>
        <w:pStyle w:val="Title"/>
        <w:rPr>
          <w:rStyle w:val="TitleChar"/>
        </w:rPr>
      </w:pPr>
    </w:p>
    <w:p w14:paraId="42C3F0A4" w14:textId="77777777" w:rsidR="00EF50D0" w:rsidRDefault="00EF50D0" w:rsidP="00EF50D0">
      <w:pPr>
        <w:pStyle w:val="Title"/>
        <w:rPr>
          <w:rStyle w:val="TitleChar"/>
        </w:rPr>
      </w:pPr>
    </w:p>
    <w:p w14:paraId="42C3F0A5" w14:textId="094E0D61" w:rsidR="00EF50D0" w:rsidRPr="000D10FF" w:rsidRDefault="005B51BA" w:rsidP="00EF50D0">
      <w:pPr>
        <w:pStyle w:val="Title"/>
        <w:rPr>
          <w:rStyle w:val="TitleChar"/>
        </w:rPr>
      </w:pPr>
      <w:sdt>
        <w:sdtPr>
          <w:rPr>
            <w:rStyle w:val="TitleChar"/>
          </w:rPr>
          <w:alias w:val="Title"/>
          <w:tag w:val="Title"/>
          <w:id w:val="-1036188357"/>
          <w:lock w:val="sdtLocked"/>
          <w:placeholder>
            <w:docPart w:val="7A5803A3CFB647D58CE992C9DE0273B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 w:multiLine="1"/>
        </w:sdtPr>
        <w:sdtEndPr>
          <w:rPr>
            <w:rStyle w:val="DefaultParagraphFont"/>
            <w:b/>
            <w:sz w:val="40"/>
          </w:rPr>
        </w:sdtEndPr>
        <w:sdtContent>
          <w:proofErr w:type="spellStart"/>
          <w:r w:rsidR="00570CEC" w:rsidRPr="000D10FF">
            <w:rPr>
              <w:rStyle w:val="TitleChar"/>
            </w:rPr>
            <w:t>EyePark</w:t>
          </w:r>
          <w:proofErr w:type="spellEnd"/>
          <w:r w:rsidR="00570CEC" w:rsidRPr="000D10FF">
            <w:rPr>
              <w:rStyle w:val="TitleChar"/>
            </w:rPr>
            <w:t xml:space="preserve"> </w:t>
          </w:r>
          <w:proofErr w:type="spellStart"/>
          <w:r w:rsidR="00570CEC" w:rsidRPr="000D10FF">
            <w:rPr>
              <w:rStyle w:val="TitleChar"/>
            </w:rPr>
            <w:t>documentatie</w:t>
          </w:r>
          <w:proofErr w:type="spellEnd"/>
        </w:sdtContent>
      </w:sdt>
    </w:p>
    <w:p w14:paraId="42C3F0A6" w14:textId="3F48EB60" w:rsidR="004A1795" w:rsidRPr="00AB1FD9" w:rsidRDefault="005B51BA" w:rsidP="00EF50D0">
      <w:pPr>
        <w:pStyle w:val="Subtitle"/>
        <w:rPr>
          <w:rStyle w:val="SubtitleChar"/>
          <w:b/>
        </w:rPr>
      </w:pPr>
      <w:sdt>
        <w:sdtPr>
          <w:rPr>
            <w:rStyle w:val="SubtitleChar"/>
            <w:b/>
            <w:lang w:val="nl-BE"/>
          </w:rPr>
          <w:alias w:val="Subject"/>
          <w:tag w:val="Subject"/>
          <w:id w:val="-1167782806"/>
          <w:lock w:val="sdtLocked"/>
          <w:placeholder>
            <w:docPart w:val="F4D8D31A612C4DA69B6E0E5C68619B51"/>
          </w:placeholder>
          <w:showingPlcHdr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 w:multiLine="1"/>
        </w:sdtPr>
        <w:sdtEndPr>
          <w:rPr>
            <w:rStyle w:val="DefaultParagraphFont"/>
          </w:rPr>
        </w:sdtEndPr>
        <w:sdtContent>
          <w:r w:rsidR="008525B8" w:rsidRPr="000213E9">
            <w:rPr>
              <w:rStyle w:val="PlaceholderText"/>
            </w:rPr>
            <w:t xml:space="preserve">Click here to </w:t>
          </w:r>
          <w:r w:rsidR="008525B8">
            <w:rPr>
              <w:rStyle w:val="PlaceholderText"/>
            </w:rPr>
            <w:t>add Subtitle</w:t>
          </w:r>
          <w:r w:rsidR="008525B8">
            <w:rPr>
              <w:rStyle w:val="PlaceholderText"/>
            </w:rPr>
            <w:br/>
          </w:r>
          <w:r w:rsidR="008525B8">
            <w:t>Type a space if not applicable</w:t>
          </w:r>
        </w:sdtContent>
      </w:sdt>
    </w:p>
    <w:p w14:paraId="42C3F0A7" w14:textId="77777777" w:rsidR="00EF50D0" w:rsidRPr="00AB1FD9" w:rsidRDefault="00EF50D0" w:rsidP="00EF50D0">
      <w:pPr>
        <w:jc w:val="center"/>
        <w:rPr>
          <w:sz w:val="24"/>
        </w:rPr>
      </w:pPr>
    </w:p>
    <w:p w14:paraId="42C3F0A8" w14:textId="77777777" w:rsidR="00EF50D0" w:rsidRPr="00AB1FD9" w:rsidRDefault="00EF50D0" w:rsidP="00EF50D0">
      <w:pPr>
        <w:jc w:val="center"/>
        <w:rPr>
          <w:sz w:val="24"/>
        </w:rPr>
      </w:pPr>
    </w:p>
    <w:p w14:paraId="42C3F0A9" w14:textId="77777777" w:rsidR="00EF50D0" w:rsidRPr="00AB1FD9" w:rsidRDefault="00EF50D0" w:rsidP="00EF50D0">
      <w:pPr>
        <w:jc w:val="center"/>
        <w:rPr>
          <w:sz w:val="24"/>
        </w:rPr>
      </w:pPr>
    </w:p>
    <w:p w14:paraId="42C3F0AA" w14:textId="77777777" w:rsidR="00EF50D0" w:rsidRPr="00AB1FD9" w:rsidRDefault="00EF50D0" w:rsidP="00EF50D0">
      <w:pPr>
        <w:jc w:val="center"/>
        <w:rPr>
          <w:sz w:val="24"/>
        </w:rPr>
      </w:pPr>
    </w:p>
    <w:p w14:paraId="42C3F0AB" w14:textId="77777777" w:rsidR="00EF50D0" w:rsidRPr="00AB1FD9" w:rsidRDefault="00EF50D0" w:rsidP="00EF50D0">
      <w:pPr>
        <w:jc w:val="center"/>
        <w:rPr>
          <w:sz w:val="24"/>
        </w:rPr>
      </w:pPr>
    </w:p>
    <w:p w14:paraId="42C3F0AC" w14:textId="77777777" w:rsidR="00EF50D0" w:rsidRPr="00AB1FD9" w:rsidRDefault="00EF50D0" w:rsidP="00EF50D0">
      <w:pPr>
        <w:jc w:val="center"/>
        <w:rPr>
          <w:sz w:val="24"/>
        </w:rPr>
      </w:pPr>
    </w:p>
    <w:p w14:paraId="42C3F0AD" w14:textId="77777777" w:rsidR="00EF50D0" w:rsidRPr="00AB1FD9" w:rsidRDefault="00EF50D0" w:rsidP="00EF50D0">
      <w:pPr>
        <w:jc w:val="center"/>
        <w:rPr>
          <w:sz w:val="24"/>
        </w:rPr>
      </w:pPr>
    </w:p>
    <w:p w14:paraId="42C3F0AE" w14:textId="77777777" w:rsidR="00EF50D0" w:rsidRPr="00AB1FD9" w:rsidRDefault="00EF50D0" w:rsidP="00EF50D0">
      <w:pPr>
        <w:jc w:val="center"/>
        <w:rPr>
          <w:sz w:val="24"/>
        </w:rPr>
      </w:pPr>
    </w:p>
    <w:p w14:paraId="42C3F0AF" w14:textId="0A89B56C" w:rsidR="00EF50D0" w:rsidRPr="00570CEC" w:rsidRDefault="00EF50D0" w:rsidP="00EF50D0">
      <w:pPr>
        <w:jc w:val="center"/>
        <w:rPr>
          <w:sz w:val="24"/>
          <w:szCs w:val="24"/>
          <w:lang w:val="nl-BE"/>
        </w:rPr>
      </w:pPr>
      <w:r w:rsidRPr="00570CEC">
        <w:rPr>
          <w:sz w:val="24"/>
          <w:szCs w:val="24"/>
          <w:lang w:val="nl-BE"/>
        </w:rPr>
        <w:t xml:space="preserve">Document owner: </w:t>
      </w:r>
      <w:sdt>
        <w:sdtPr>
          <w:rPr>
            <w:sz w:val="24"/>
            <w:szCs w:val="24"/>
            <w:lang w:val="nl-BE"/>
          </w:rPr>
          <w:alias w:val="Owner"/>
          <w:tag w:val="Owner"/>
          <w:id w:val="-954249922"/>
          <w:placeholder>
            <w:docPart w:val="80E3FBE1934E461BB21C8679F91FF95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570CEC" w:rsidRPr="00570CEC">
            <w:rPr>
              <w:sz w:val="24"/>
              <w:szCs w:val="24"/>
              <w:lang w:val="nl-BE"/>
            </w:rPr>
            <w:t>Robin De Bie/Wouter Van</w:t>
          </w:r>
          <w:r w:rsidR="00570CEC">
            <w:rPr>
              <w:sz w:val="24"/>
              <w:szCs w:val="24"/>
              <w:lang w:val="nl-BE"/>
            </w:rPr>
            <w:t>loocke</w:t>
          </w:r>
        </w:sdtContent>
      </w:sdt>
    </w:p>
    <w:p w14:paraId="42C3F0B0" w14:textId="4AE7C080" w:rsidR="0015796E" w:rsidRPr="003A101A" w:rsidRDefault="00EF50D0" w:rsidP="00EF50D0">
      <w:pPr>
        <w:jc w:val="center"/>
        <w:rPr>
          <w:rStyle w:val="DocSecurityClassificationChar"/>
          <w:szCs w:val="24"/>
        </w:rPr>
      </w:pPr>
      <w:r w:rsidRPr="003A101A">
        <w:rPr>
          <w:sz w:val="24"/>
          <w:szCs w:val="24"/>
        </w:rPr>
        <w:t xml:space="preserve">Information security classification: </w:t>
      </w:r>
      <w:sdt>
        <w:sdtPr>
          <w:rPr>
            <w:rStyle w:val="DocSecurityClassificationChar"/>
            <w:szCs w:val="24"/>
          </w:rPr>
          <w:alias w:val="Security Classification"/>
          <w:tag w:val="Security Classification"/>
          <w:id w:val="-1749574681"/>
          <w:placeholder>
            <w:docPart w:val="144AA580980545CDAEDE36B511C7DBB0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dropDownList w:lastValue="Internal Use Only">
            <w:listItem w:displayText="Internal Use Only" w:value="Internal Use Only"/>
            <w:listItem w:displayText="Public" w:value="Public"/>
            <w:listItem w:displayText="Confidential" w:value="Confidential"/>
          </w:dropDownList>
        </w:sdtPr>
        <w:sdtContent>
          <w:r w:rsidR="00B54E3E">
            <w:rPr>
              <w:rStyle w:val="DocSecurityClassificationChar"/>
              <w:szCs w:val="24"/>
            </w:rPr>
            <w:t>Internal Use Only</w:t>
          </w:r>
        </w:sdtContent>
      </w:sdt>
    </w:p>
    <w:p w14:paraId="42C3F0B1" w14:textId="77777777" w:rsidR="00EF50D0" w:rsidRDefault="00EF50D0" w:rsidP="00EF50D0"/>
    <w:p w14:paraId="42C3F0B2" w14:textId="77777777" w:rsidR="00477D92" w:rsidRPr="0015796E" w:rsidRDefault="00477D92" w:rsidP="0015796E">
      <w:pPr>
        <w:rPr>
          <w:sz w:val="24"/>
        </w:rPr>
        <w:sectPr w:rsidR="00477D92" w:rsidRPr="0015796E" w:rsidSect="003A37DD">
          <w:headerReference w:type="default" r:id="rId12"/>
          <w:footerReference w:type="default" r:id="rId13"/>
          <w:headerReference w:type="first" r:id="rId14"/>
          <w:pgSz w:w="11906" w:h="16838" w:code="9"/>
          <w:pgMar w:top="1417" w:right="1417" w:bottom="1417" w:left="1417" w:header="709" w:footer="709" w:gutter="0"/>
          <w:cols w:space="708"/>
          <w:titlePg/>
          <w:docGrid w:linePitch="360"/>
        </w:sectPr>
      </w:pPr>
    </w:p>
    <w:sdt>
      <w:sdtPr>
        <w:rPr>
          <w:bCs/>
        </w:rPr>
        <w:id w:val="-424502388"/>
        <w:docPartObj>
          <w:docPartGallery w:val="Table of Contents"/>
          <w:docPartUnique/>
        </w:docPartObj>
      </w:sdtPr>
      <w:sdtEndPr>
        <w:rPr>
          <w:b/>
          <w:bCs w:val="0"/>
          <w:noProof/>
        </w:rPr>
      </w:sdtEndPr>
      <w:sdtContent>
        <w:p w14:paraId="42C3F0B3" w14:textId="4E15580B" w:rsidR="00336368" w:rsidRPr="000D5F42" w:rsidRDefault="00A666A8" w:rsidP="004A1795">
          <w:pPr>
            <w:rPr>
              <w:rFonts w:eastAsiaTheme="majorEastAsia" w:cstheme="majorBidi"/>
              <w:bCs/>
              <w:color w:val="CD1419"/>
              <w:sz w:val="40"/>
              <w:szCs w:val="28"/>
            </w:rPr>
          </w:pPr>
          <w:proofErr w:type="spellStart"/>
          <w:r>
            <w:rPr>
              <w:rFonts w:eastAsiaTheme="majorEastAsia" w:cstheme="majorBidi"/>
              <w:bCs/>
              <w:color w:val="CD1419"/>
              <w:sz w:val="40"/>
              <w:szCs w:val="28"/>
            </w:rPr>
            <w:t>Inhoudsopgave</w:t>
          </w:r>
          <w:proofErr w:type="spellEnd"/>
        </w:p>
        <w:p w14:paraId="417BE9E6" w14:textId="7D22733E" w:rsidR="00FD4D01" w:rsidRDefault="00442C0C">
          <w:pPr>
            <w:pStyle w:val="TOC1"/>
            <w:rPr>
              <w:rFonts w:eastAsiaTheme="minorEastAsia"/>
              <w:lang w:val="en-BE" w:eastAsia="en-BE"/>
            </w:rPr>
          </w:pPr>
          <w:r>
            <w:rPr>
              <w:color w:val="C00000"/>
              <w:sz w:val="24"/>
            </w:rPr>
            <w:fldChar w:fldCharType="begin"/>
          </w:r>
          <w:r>
            <w:rPr>
              <w:color w:val="C00000"/>
              <w:sz w:val="24"/>
            </w:rPr>
            <w:instrText xml:space="preserve"> TOC \o "1-7" \h \z \u </w:instrText>
          </w:r>
          <w:r>
            <w:rPr>
              <w:color w:val="C00000"/>
              <w:sz w:val="24"/>
            </w:rPr>
            <w:fldChar w:fldCharType="separate"/>
          </w:r>
          <w:hyperlink w:anchor="_Toc18677243" w:history="1">
            <w:r w:rsidR="00FD4D01" w:rsidRPr="00E72BC4">
              <w:rPr>
                <w:rStyle w:val="Hyperlink"/>
                <w:lang w:val="nl-BE"/>
              </w:rPr>
              <w:t>1</w:t>
            </w:r>
            <w:r w:rsidR="00FD4D01">
              <w:rPr>
                <w:rFonts w:eastAsiaTheme="minorEastAsia"/>
                <w:lang w:val="en-BE" w:eastAsia="en-BE"/>
              </w:rPr>
              <w:tab/>
            </w:r>
            <w:r w:rsidR="00FD4D01" w:rsidRPr="00E72BC4">
              <w:rPr>
                <w:rStyle w:val="Hyperlink"/>
              </w:rPr>
              <w:t>Voorwoord</w:t>
            </w:r>
            <w:r w:rsidR="00FD4D01">
              <w:rPr>
                <w:webHidden/>
              </w:rPr>
              <w:tab/>
            </w:r>
            <w:r w:rsidR="00FD4D01">
              <w:rPr>
                <w:webHidden/>
              </w:rPr>
              <w:fldChar w:fldCharType="begin"/>
            </w:r>
            <w:r w:rsidR="00FD4D01">
              <w:rPr>
                <w:webHidden/>
              </w:rPr>
              <w:instrText xml:space="preserve"> PAGEREF _Toc18677243 \h </w:instrText>
            </w:r>
            <w:r w:rsidR="00FD4D01">
              <w:rPr>
                <w:webHidden/>
              </w:rPr>
            </w:r>
            <w:r w:rsidR="00FD4D01">
              <w:rPr>
                <w:webHidden/>
              </w:rPr>
              <w:fldChar w:fldCharType="separate"/>
            </w:r>
            <w:r w:rsidR="00FD4D01">
              <w:rPr>
                <w:webHidden/>
              </w:rPr>
              <w:t>3</w:t>
            </w:r>
            <w:r w:rsidR="00FD4D01">
              <w:rPr>
                <w:webHidden/>
              </w:rPr>
              <w:fldChar w:fldCharType="end"/>
            </w:r>
          </w:hyperlink>
        </w:p>
        <w:p w14:paraId="49C8FF76" w14:textId="4B911EAF" w:rsidR="00FD4D01" w:rsidRDefault="00FD4D01">
          <w:pPr>
            <w:pStyle w:val="TOC1"/>
            <w:rPr>
              <w:rFonts w:eastAsiaTheme="minorEastAsia"/>
              <w:lang w:val="en-BE" w:eastAsia="en-BE"/>
            </w:rPr>
          </w:pPr>
          <w:hyperlink w:anchor="_Toc18677244" w:history="1">
            <w:r w:rsidRPr="00E72BC4">
              <w:rPr>
                <w:rStyle w:val="Hyperlink"/>
                <w:lang w:val="nl-BE"/>
              </w:rPr>
              <w:t>2</w:t>
            </w:r>
            <w:r>
              <w:rPr>
                <w:rFonts w:eastAsiaTheme="minorEastAsia"/>
                <w:lang w:val="en-BE" w:eastAsia="en-BE"/>
              </w:rPr>
              <w:tab/>
            </w:r>
            <w:r w:rsidRPr="00E72BC4">
              <w:rPr>
                <w:rStyle w:val="Hyperlink"/>
              </w:rPr>
              <w:t>Camera’s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_Toc18677244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EFD22B7" w14:textId="5B85C09C" w:rsidR="00FD4D01" w:rsidRDefault="00FD4D01">
          <w:pPr>
            <w:pStyle w:val="TOC1"/>
            <w:rPr>
              <w:rFonts w:eastAsiaTheme="minorEastAsia"/>
              <w:lang w:val="en-BE" w:eastAsia="en-BE"/>
            </w:rPr>
          </w:pPr>
          <w:hyperlink w:anchor="_Toc18677245" w:history="1">
            <w:r w:rsidRPr="00E72BC4">
              <w:rPr>
                <w:rStyle w:val="Hyperlink"/>
                <w:lang w:val="nl-BE"/>
              </w:rPr>
              <w:t>3</w:t>
            </w:r>
            <w:r>
              <w:rPr>
                <w:rFonts w:eastAsiaTheme="minorEastAsia"/>
                <w:lang w:val="en-BE" w:eastAsia="en-BE"/>
              </w:rPr>
              <w:tab/>
            </w:r>
            <w:r w:rsidRPr="00E72BC4">
              <w:rPr>
                <w:rStyle w:val="Hyperlink"/>
              </w:rPr>
              <w:t>Beeldherkenning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_Toc18677245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0299FF3" w14:textId="1083C1FA" w:rsidR="00FD4D01" w:rsidRDefault="00FD4D01">
          <w:pPr>
            <w:pStyle w:val="TOC2"/>
            <w:rPr>
              <w:rFonts w:eastAsiaTheme="minorEastAsia"/>
              <w:lang w:val="en-BE" w:eastAsia="en-BE"/>
            </w:rPr>
          </w:pPr>
          <w:hyperlink w:anchor="_Toc18677246" w:history="1">
            <w:r w:rsidRPr="00E72BC4">
              <w:rPr>
                <w:rStyle w:val="Hyperlink"/>
              </w:rPr>
              <w:t>3.1</w:t>
            </w:r>
            <w:r>
              <w:rPr>
                <w:rFonts w:eastAsiaTheme="minorEastAsia"/>
                <w:lang w:val="en-BE" w:eastAsia="en-BE"/>
              </w:rPr>
              <w:tab/>
            </w:r>
            <w:r w:rsidRPr="00E72BC4">
              <w:rPr>
                <w:rStyle w:val="Hyperlink"/>
              </w:rPr>
              <w:t>Custom Vision AI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_Toc18677246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7E9DC1C" w14:textId="31B2E3F6" w:rsidR="00FD4D01" w:rsidRDefault="00FD4D01">
          <w:pPr>
            <w:pStyle w:val="TOC3"/>
            <w:rPr>
              <w:rFonts w:eastAsiaTheme="minorEastAsia"/>
              <w:lang w:val="en-BE" w:eastAsia="en-BE"/>
            </w:rPr>
          </w:pPr>
          <w:hyperlink w:anchor="_Toc18677247" w:history="1">
            <w:r w:rsidRPr="00E72BC4">
              <w:rPr>
                <w:rStyle w:val="Hyperlink"/>
                <w:lang w:val="nl-BE"/>
              </w:rPr>
              <w:t>3.1.1</w:t>
            </w:r>
            <w:r>
              <w:rPr>
                <w:rFonts w:eastAsiaTheme="minorEastAsia"/>
                <w:lang w:val="en-BE" w:eastAsia="en-BE"/>
              </w:rPr>
              <w:tab/>
            </w:r>
            <w:r w:rsidRPr="00E72BC4">
              <w:rPr>
                <w:rStyle w:val="Hyperlink"/>
                <w:lang w:val="nl-BE"/>
              </w:rPr>
              <w:t>Gebruik SDK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_Toc18677247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1ADE5CD" w14:textId="04B3D132" w:rsidR="00FD4D01" w:rsidRDefault="00FD4D01">
          <w:pPr>
            <w:pStyle w:val="TOC4"/>
            <w:rPr>
              <w:rFonts w:eastAsiaTheme="minorEastAsia"/>
              <w:lang w:val="en-BE" w:eastAsia="en-BE"/>
            </w:rPr>
          </w:pPr>
          <w:hyperlink w:anchor="_Toc18677248" w:history="1">
            <w:r w:rsidRPr="00E72BC4">
              <w:rPr>
                <w:rStyle w:val="Hyperlink"/>
                <w:lang w:val="nl-BE"/>
              </w:rPr>
              <w:t>3.1.1.1</w:t>
            </w:r>
            <w:r>
              <w:rPr>
                <w:rFonts w:eastAsiaTheme="minorEastAsia"/>
                <w:lang w:val="en-BE" w:eastAsia="en-BE"/>
              </w:rPr>
              <w:tab/>
            </w:r>
            <w:r w:rsidRPr="00E72BC4">
              <w:rPr>
                <w:rStyle w:val="Hyperlink"/>
                <w:lang w:val="nl-BE"/>
              </w:rPr>
              <w:t>Uploaden foto’s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_Toc18677248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755DC31" w14:textId="60FD853B" w:rsidR="00FD4D01" w:rsidRDefault="00FD4D01">
          <w:pPr>
            <w:pStyle w:val="TOC2"/>
            <w:rPr>
              <w:rFonts w:eastAsiaTheme="minorEastAsia"/>
              <w:lang w:val="en-BE" w:eastAsia="en-BE"/>
            </w:rPr>
          </w:pPr>
          <w:hyperlink w:anchor="_Toc18677249" w:history="1">
            <w:r w:rsidRPr="00E72BC4">
              <w:rPr>
                <w:rStyle w:val="Hyperlink"/>
              </w:rPr>
              <w:t>3.2</w:t>
            </w:r>
            <w:r>
              <w:rPr>
                <w:rFonts w:eastAsiaTheme="minorEastAsia"/>
                <w:lang w:val="en-BE" w:eastAsia="en-BE"/>
              </w:rPr>
              <w:tab/>
            </w:r>
            <w:r w:rsidRPr="00E72BC4">
              <w:rPr>
                <w:rStyle w:val="Hyperlink"/>
              </w:rPr>
              <w:t>Onnx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_Toc18677249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3ECFACC" w14:textId="582CDEE2" w:rsidR="00FD4D01" w:rsidRDefault="00FD4D01">
          <w:pPr>
            <w:pStyle w:val="TOC3"/>
            <w:rPr>
              <w:rFonts w:eastAsiaTheme="minorEastAsia"/>
              <w:lang w:val="en-BE" w:eastAsia="en-BE"/>
            </w:rPr>
          </w:pPr>
          <w:hyperlink w:anchor="_Toc18677250" w:history="1">
            <w:r w:rsidRPr="00E72BC4">
              <w:rPr>
                <w:rStyle w:val="Hyperlink"/>
                <w:lang w:val="nl-BE"/>
              </w:rPr>
              <w:t>3.2.1</w:t>
            </w:r>
            <w:r>
              <w:rPr>
                <w:rFonts w:eastAsiaTheme="minorEastAsia"/>
                <w:lang w:val="en-BE" w:eastAsia="en-BE"/>
              </w:rPr>
              <w:tab/>
            </w:r>
            <w:r w:rsidRPr="00E72BC4">
              <w:rPr>
                <w:rStyle w:val="Hyperlink"/>
                <w:lang w:val="nl-BE"/>
              </w:rPr>
              <w:t>Toepassing 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_Toc18677250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55E4A63" w14:textId="76B6DF44" w:rsidR="00FD4D01" w:rsidRDefault="00FD4D01">
          <w:pPr>
            <w:pStyle w:val="TOC2"/>
            <w:rPr>
              <w:rFonts w:eastAsiaTheme="minorEastAsia"/>
              <w:lang w:val="en-BE" w:eastAsia="en-BE"/>
            </w:rPr>
          </w:pPr>
          <w:hyperlink w:anchor="_Toc18677251" w:history="1">
            <w:r w:rsidRPr="00E72BC4">
              <w:rPr>
                <w:rStyle w:val="Hyperlink"/>
              </w:rPr>
              <w:t>3.3</w:t>
            </w:r>
            <w:r>
              <w:rPr>
                <w:rFonts w:eastAsiaTheme="minorEastAsia"/>
                <w:lang w:val="en-BE" w:eastAsia="en-BE"/>
              </w:rPr>
              <w:tab/>
            </w:r>
            <w:r w:rsidRPr="00E72BC4">
              <w:rPr>
                <w:rStyle w:val="Hyperlink"/>
              </w:rPr>
              <w:t>Handleiding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_Toc18677251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D588F7B" w14:textId="6F7757CD" w:rsidR="00FD4D01" w:rsidRDefault="00FD4D01">
          <w:pPr>
            <w:pStyle w:val="TOC1"/>
            <w:rPr>
              <w:rFonts w:eastAsiaTheme="minorEastAsia"/>
              <w:lang w:val="en-BE" w:eastAsia="en-BE"/>
            </w:rPr>
          </w:pPr>
          <w:hyperlink w:anchor="_Toc18677252" w:history="1">
            <w:r w:rsidRPr="00E72BC4">
              <w:rPr>
                <w:rStyle w:val="Hyperlink"/>
                <w:lang w:val="nl-BE"/>
              </w:rPr>
              <w:t>4</w:t>
            </w:r>
            <w:r>
              <w:rPr>
                <w:rFonts w:eastAsiaTheme="minorEastAsia"/>
                <w:lang w:val="en-BE" w:eastAsia="en-BE"/>
              </w:rPr>
              <w:tab/>
            </w:r>
            <w:r w:rsidRPr="00E72BC4">
              <w:rPr>
                <w:rStyle w:val="Hyperlink"/>
              </w:rPr>
              <w:t>Webtaken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_Toc18677252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9854184" w14:textId="7D94FCC0" w:rsidR="00FD4D01" w:rsidRDefault="00FD4D01">
          <w:pPr>
            <w:pStyle w:val="TOC2"/>
            <w:rPr>
              <w:rFonts w:eastAsiaTheme="minorEastAsia"/>
              <w:lang w:val="en-BE" w:eastAsia="en-BE"/>
            </w:rPr>
          </w:pPr>
          <w:hyperlink w:anchor="_Toc18677253" w:history="1">
            <w:r w:rsidRPr="00E72BC4">
              <w:rPr>
                <w:rStyle w:val="Hyperlink"/>
              </w:rPr>
              <w:t>4.1</w:t>
            </w:r>
            <w:r>
              <w:rPr>
                <w:rFonts w:eastAsiaTheme="minorEastAsia"/>
                <w:lang w:val="en-BE" w:eastAsia="en-BE"/>
              </w:rPr>
              <w:tab/>
            </w:r>
            <w:r w:rsidRPr="00E72BC4">
              <w:rPr>
                <w:rStyle w:val="Hyperlink"/>
              </w:rPr>
              <w:t>Analyse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_Toc18677253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82F4B01" w14:textId="554FD6EF" w:rsidR="00FD4D01" w:rsidRDefault="00FD4D01">
          <w:pPr>
            <w:pStyle w:val="TOC2"/>
            <w:rPr>
              <w:rFonts w:eastAsiaTheme="minorEastAsia"/>
              <w:lang w:val="en-BE" w:eastAsia="en-BE"/>
            </w:rPr>
          </w:pPr>
          <w:hyperlink w:anchor="_Toc18677254" w:history="1">
            <w:r w:rsidRPr="00E72BC4">
              <w:rPr>
                <w:rStyle w:val="Hyperlink"/>
                <w:lang w:val="nl-BE"/>
              </w:rPr>
              <w:t>4.2</w:t>
            </w:r>
            <w:r>
              <w:rPr>
                <w:rFonts w:eastAsiaTheme="minorEastAsia"/>
                <w:lang w:val="en-BE" w:eastAsia="en-BE"/>
              </w:rPr>
              <w:tab/>
            </w:r>
            <w:r w:rsidRPr="00E72BC4">
              <w:rPr>
                <w:rStyle w:val="Hyperlink"/>
                <w:lang w:val="nl-BE"/>
              </w:rPr>
              <w:t>Herkenning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_Toc18677254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95D4E56" w14:textId="466223A7" w:rsidR="00FD4D01" w:rsidRDefault="00FD4D01">
          <w:pPr>
            <w:pStyle w:val="TOC1"/>
            <w:rPr>
              <w:rFonts w:eastAsiaTheme="minorEastAsia"/>
              <w:lang w:val="en-BE" w:eastAsia="en-BE"/>
            </w:rPr>
          </w:pPr>
          <w:hyperlink w:anchor="_Toc18677255" w:history="1">
            <w:r w:rsidRPr="00E72BC4">
              <w:rPr>
                <w:rStyle w:val="Hyperlink"/>
                <w:lang w:val="nl-BE"/>
              </w:rPr>
              <w:t>5</w:t>
            </w:r>
            <w:r>
              <w:rPr>
                <w:rFonts w:eastAsiaTheme="minorEastAsia"/>
                <w:lang w:val="en-BE" w:eastAsia="en-BE"/>
              </w:rPr>
              <w:tab/>
            </w:r>
            <w:r w:rsidRPr="00E72BC4">
              <w:rPr>
                <w:rStyle w:val="Hyperlink"/>
              </w:rPr>
              <w:t>Conclusie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_Toc18677255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2C3F0C4" w14:textId="38EB63D8" w:rsidR="00336368" w:rsidRPr="001B2DE0" w:rsidRDefault="00442C0C">
          <w:r>
            <w:rPr>
              <w:noProof/>
              <w:color w:val="C00000"/>
              <w:sz w:val="24"/>
            </w:rPr>
            <w:fldChar w:fldCharType="end"/>
          </w:r>
        </w:p>
      </w:sdtContent>
    </w:sdt>
    <w:p w14:paraId="42C3F0C5" w14:textId="77777777" w:rsidR="0006693A" w:rsidRPr="0006693A" w:rsidRDefault="0006693A" w:rsidP="00B0298C">
      <w:pPr>
        <w:tabs>
          <w:tab w:val="left" w:pos="1901"/>
          <w:tab w:val="left" w:pos="3075"/>
        </w:tabs>
        <w:rPr>
          <w:sz w:val="32"/>
        </w:rPr>
      </w:pPr>
    </w:p>
    <w:p w14:paraId="42C3F0C6" w14:textId="77777777" w:rsidR="00BB255B" w:rsidRPr="0006693A" w:rsidRDefault="00BB255B" w:rsidP="0006693A">
      <w:pPr>
        <w:tabs>
          <w:tab w:val="left" w:pos="3075"/>
        </w:tabs>
        <w:rPr>
          <w:sz w:val="32"/>
        </w:rPr>
        <w:sectPr w:rsidR="00BB255B" w:rsidRPr="0006693A" w:rsidSect="00010185">
          <w:headerReference w:type="default" r:id="rId15"/>
          <w:footerReference w:type="default" r:id="rId16"/>
          <w:pgSz w:w="11906" w:h="16838"/>
          <w:pgMar w:top="1417" w:right="1417" w:bottom="1417" w:left="1417" w:header="708" w:footer="708" w:gutter="0"/>
          <w:cols w:space="708"/>
          <w:formProt w:val="0"/>
          <w:docGrid w:linePitch="360"/>
        </w:sectPr>
      </w:pPr>
    </w:p>
    <w:p w14:paraId="44058925" w14:textId="4C3ADCCB" w:rsidR="000702D7" w:rsidRDefault="000702D7" w:rsidP="002671D8">
      <w:pPr>
        <w:pStyle w:val="Heading1"/>
      </w:pPr>
      <w:bookmarkStart w:id="0" w:name="_Toc18677243"/>
      <w:r>
        <w:lastRenderedPageBreak/>
        <w:t>Voorwoord</w:t>
      </w:r>
      <w:bookmarkEnd w:id="0"/>
    </w:p>
    <w:p w14:paraId="09352B85" w14:textId="64B0BBF6" w:rsidR="000702D7" w:rsidRPr="007919C1" w:rsidRDefault="00E31912" w:rsidP="000702D7">
      <w:pPr>
        <w:rPr>
          <w:lang w:val="nl-BE"/>
        </w:rPr>
      </w:pPr>
      <w:r w:rsidRPr="007919C1">
        <w:rPr>
          <w:lang w:val="nl-BE"/>
        </w:rPr>
        <w:t xml:space="preserve">Dit </w:t>
      </w:r>
      <w:r w:rsidR="007919C1" w:rsidRPr="007919C1">
        <w:rPr>
          <w:lang w:val="nl-BE"/>
        </w:rPr>
        <w:t xml:space="preserve">document </w:t>
      </w:r>
      <w:r w:rsidR="00064F02">
        <w:rPr>
          <w:lang w:val="nl-BE"/>
        </w:rPr>
        <w:t>is een uitbreiding op ons stagedossier. In dit document worden</w:t>
      </w:r>
      <w:r w:rsidR="00DB4B3D">
        <w:rPr>
          <w:lang w:val="nl-BE"/>
        </w:rPr>
        <w:t xml:space="preserve"> </w:t>
      </w:r>
      <w:r w:rsidR="009442D1">
        <w:rPr>
          <w:lang w:val="nl-BE"/>
        </w:rPr>
        <w:t>enkel</w:t>
      </w:r>
      <w:r w:rsidR="005041FC">
        <w:rPr>
          <w:lang w:val="nl-BE"/>
        </w:rPr>
        <w:t xml:space="preserve"> de</w:t>
      </w:r>
      <w:r w:rsidR="00DB4B3D">
        <w:rPr>
          <w:lang w:val="nl-BE"/>
        </w:rPr>
        <w:t xml:space="preserve"> nieuwe </w:t>
      </w:r>
      <w:r w:rsidR="00120540">
        <w:rPr>
          <w:lang w:val="nl-BE"/>
        </w:rPr>
        <w:t xml:space="preserve">zaken besproken. </w:t>
      </w:r>
      <w:r w:rsidR="002147AB">
        <w:rPr>
          <w:lang w:val="nl-BE"/>
        </w:rPr>
        <w:t>Alles over de website</w:t>
      </w:r>
      <w:r w:rsidR="00A80C18">
        <w:rPr>
          <w:lang w:val="nl-BE"/>
        </w:rPr>
        <w:t xml:space="preserve">code, behalve de </w:t>
      </w:r>
      <w:proofErr w:type="spellStart"/>
      <w:r w:rsidR="00A80C18">
        <w:rPr>
          <w:lang w:val="nl-BE"/>
        </w:rPr>
        <w:t>webjobs</w:t>
      </w:r>
      <w:proofErr w:type="spellEnd"/>
      <w:r w:rsidR="00D91B3D">
        <w:rPr>
          <w:lang w:val="nl-BE"/>
        </w:rPr>
        <w:t xml:space="preserve">, is te vinden in </w:t>
      </w:r>
      <w:r w:rsidR="00293EE0">
        <w:rPr>
          <w:lang w:val="nl-BE"/>
        </w:rPr>
        <w:t>het</w:t>
      </w:r>
      <w:r w:rsidR="00D91B3D">
        <w:rPr>
          <w:lang w:val="nl-BE"/>
        </w:rPr>
        <w:t xml:space="preserve"> </w:t>
      </w:r>
      <w:r w:rsidR="00953615">
        <w:rPr>
          <w:lang w:val="nl-BE"/>
        </w:rPr>
        <w:t>stagedossier.</w:t>
      </w:r>
      <w:r w:rsidR="00F914E9">
        <w:rPr>
          <w:lang w:val="nl-BE"/>
        </w:rPr>
        <w:t xml:space="preserve"> Al onze code in te vinden in onze GitHub </w:t>
      </w:r>
      <w:proofErr w:type="spellStart"/>
      <w:r w:rsidR="00F914E9">
        <w:rPr>
          <w:lang w:val="nl-BE"/>
        </w:rPr>
        <w:t>repository</w:t>
      </w:r>
      <w:proofErr w:type="spellEnd"/>
      <w:r w:rsidR="004C6A07">
        <w:rPr>
          <w:lang w:val="nl-BE"/>
        </w:rPr>
        <w:t xml:space="preserve">: </w:t>
      </w:r>
      <w:hyperlink r:id="rId17" w:history="1">
        <w:r w:rsidR="00610504" w:rsidRPr="00610504">
          <w:rPr>
            <w:rStyle w:val="Hyperlink"/>
            <w:lang w:val="nl-BE"/>
          </w:rPr>
          <w:t>https://github.com/WouterVanloocke/EyePark</w:t>
        </w:r>
      </w:hyperlink>
      <w:r w:rsidR="00610504" w:rsidRPr="00610504">
        <w:rPr>
          <w:lang w:val="nl-BE"/>
        </w:rPr>
        <w:t>.</w:t>
      </w:r>
      <w:r w:rsidR="00F914E9">
        <w:rPr>
          <w:lang w:val="nl-BE"/>
        </w:rPr>
        <w:t xml:space="preserve"> </w:t>
      </w:r>
    </w:p>
    <w:p w14:paraId="135F8963" w14:textId="49C274BE" w:rsidR="00D93780" w:rsidRDefault="00C80299" w:rsidP="002671D8">
      <w:pPr>
        <w:pStyle w:val="Heading1"/>
      </w:pPr>
      <w:bookmarkStart w:id="1" w:name="_Toc18677244"/>
      <w:r>
        <w:t>Camera’s</w:t>
      </w:r>
      <w:bookmarkEnd w:id="1"/>
    </w:p>
    <w:p w14:paraId="7D5069CD" w14:textId="178451B4" w:rsidR="00C80299" w:rsidRDefault="00853A18" w:rsidP="00C80299">
      <w:pPr>
        <w:rPr>
          <w:lang w:val="nl-BE"/>
        </w:rPr>
      </w:pPr>
      <w:r w:rsidRPr="0025681B">
        <w:rPr>
          <w:lang w:val="nl-BE"/>
        </w:rPr>
        <w:t xml:space="preserve">Tijdens </w:t>
      </w:r>
      <w:r w:rsidR="005C3E1E">
        <w:rPr>
          <w:lang w:val="nl-BE"/>
        </w:rPr>
        <w:t xml:space="preserve">de stage hadden we </w:t>
      </w:r>
      <w:r w:rsidR="00DF03A3">
        <w:rPr>
          <w:lang w:val="nl-BE"/>
        </w:rPr>
        <w:t>het probleem dat onze camera’s vaak foto</w:t>
      </w:r>
      <w:r w:rsidR="00A97C2B">
        <w:rPr>
          <w:lang w:val="nl-BE"/>
        </w:rPr>
        <w:t>’</w:t>
      </w:r>
      <w:r w:rsidR="00DF03A3">
        <w:rPr>
          <w:lang w:val="nl-BE"/>
        </w:rPr>
        <w:t>s verstuurden</w:t>
      </w:r>
      <w:r w:rsidR="00A97C2B">
        <w:rPr>
          <w:lang w:val="nl-BE"/>
        </w:rPr>
        <w:t xml:space="preserve"> die </w:t>
      </w:r>
      <w:r w:rsidR="00DD5752">
        <w:rPr>
          <w:lang w:val="nl-BE"/>
        </w:rPr>
        <w:t xml:space="preserve">corrupt waren. </w:t>
      </w:r>
      <w:r w:rsidR="008F3D44">
        <w:rPr>
          <w:lang w:val="nl-BE"/>
        </w:rPr>
        <w:t xml:space="preserve">Dit kwam door een probleem </w:t>
      </w:r>
      <w:r w:rsidR="00B2496E">
        <w:rPr>
          <w:lang w:val="nl-BE"/>
        </w:rPr>
        <w:t xml:space="preserve">in de samenwerking tussen </w:t>
      </w:r>
      <w:r w:rsidR="00F624F8">
        <w:rPr>
          <w:lang w:val="nl-BE"/>
        </w:rPr>
        <w:t xml:space="preserve">de camera’s en de ftp server. </w:t>
      </w:r>
      <w:r w:rsidR="001F2A08">
        <w:rPr>
          <w:lang w:val="nl-BE"/>
        </w:rPr>
        <w:t xml:space="preserve">Wanneer we minder frequent een foto </w:t>
      </w:r>
      <w:r w:rsidR="00EF41F6">
        <w:rPr>
          <w:lang w:val="nl-BE"/>
        </w:rPr>
        <w:t xml:space="preserve">doorsturen, d.w.z. </w:t>
      </w:r>
      <w:r w:rsidR="00A24559">
        <w:rPr>
          <w:lang w:val="nl-BE"/>
        </w:rPr>
        <w:t>niet elke seconde, hebben we dit probleem niet.</w:t>
      </w:r>
    </w:p>
    <w:p w14:paraId="6D86D641" w14:textId="0D9B11ED" w:rsidR="0053308F" w:rsidRPr="0025681B" w:rsidRDefault="0053308F" w:rsidP="00C80299">
      <w:pPr>
        <w:rPr>
          <w:lang w:val="nl-BE"/>
        </w:rPr>
      </w:pPr>
      <w:r>
        <w:rPr>
          <w:lang w:val="nl-BE"/>
        </w:rPr>
        <w:t xml:space="preserve">Daarnaast is de hoek en de hoogte </w:t>
      </w:r>
      <w:r w:rsidR="00433A32">
        <w:rPr>
          <w:lang w:val="nl-BE"/>
        </w:rPr>
        <w:t>zeer belangrijk bij de plaatsing van de camera.</w:t>
      </w:r>
      <w:r w:rsidR="00DC73F4">
        <w:rPr>
          <w:lang w:val="nl-BE"/>
        </w:rPr>
        <w:t xml:space="preserve"> </w:t>
      </w:r>
      <w:r w:rsidR="00D41E1D">
        <w:rPr>
          <w:lang w:val="nl-BE"/>
        </w:rPr>
        <w:t xml:space="preserve">Wanneer de camera recht kan kijken op een bepaalde parking, zal de herkenning van de auto’ s veel groter zijn dan wanneer je de camera </w:t>
      </w:r>
      <w:r w:rsidR="00680131">
        <w:rPr>
          <w:lang w:val="nl-BE"/>
        </w:rPr>
        <w:t xml:space="preserve">auto’s laat herkennen vanuit een bepaalde hoek. </w:t>
      </w:r>
      <w:r w:rsidR="00DC73F4">
        <w:rPr>
          <w:lang w:val="nl-BE"/>
        </w:rPr>
        <w:t xml:space="preserve">Ook de beeldkwaliteit </w:t>
      </w:r>
      <w:r w:rsidR="00156146">
        <w:rPr>
          <w:lang w:val="nl-BE"/>
        </w:rPr>
        <w:t>is van belang</w:t>
      </w:r>
      <w:r w:rsidR="00B304F2">
        <w:rPr>
          <w:lang w:val="nl-BE"/>
        </w:rPr>
        <w:t xml:space="preserve">. We raden beelden van </w:t>
      </w:r>
      <w:r w:rsidR="00C33C8B">
        <w:rPr>
          <w:lang w:val="nl-BE"/>
        </w:rPr>
        <w:t>1080p</w:t>
      </w:r>
      <w:r w:rsidR="00B304F2">
        <w:rPr>
          <w:lang w:val="nl-BE"/>
        </w:rPr>
        <w:t xml:space="preserve"> aan.</w:t>
      </w:r>
    </w:p>
    <w:p w14:paraId="42C3F0C7" w14:textId="707D562A" w:rsidR="00A16550" w:rsidRPr="001B2DE0" w:rsidRDefault="00EF2AA7" w:rsidP="002671D8">
      <w:pPr>
        <w:pStyle w:val="Heading1"/>
      </w:pPr>
      <w:bookmarkStart w:id="2" w:name="_Toc18677245"/>
      <w:proofErr w:type="spellStart"/>
      <w:r>
        <w:t>Beeldherkenning</w:t>
      </w:r>
      <w:bookmarkEnd w:id="2"/>
      <w:proofErr w:type="spellEnd"/>
    </w:p>
    <w:p w14:paraId="42C3F0C8" w14:textId="1D7A2295" w:rsidR="00A16550" w:rsidRDefault="00ED7C8C" w:rsidP="002671D8">
      <w:pPr>
        <w:pStyle w:val="Heading2"/>
      </w:pPr>
      <w:bookmarkStart w:id="3" w:name="_Toc18677246"/>
      <w:r>
        <w:t>Custom Vision</w:t>
      </w:r>
      <w:r w:rsidR="00CD6AD1">
        <w:t xml:space="preserve"> AI</w:t>
      </w:r>
      <w:bookmarkEnd w:id="3"/>
    </w:p>
    <w:p w14:paraId="7DAF7615" w14:textId="5C305794" w:rsidR="00870E09" w:rsidRPr="009F53B8" w:rsidRDefault="009F53B8" w:rsidP="00870E09">
      <w:pPr>
        <w:rPr>
          <w:lang w:val="nl-BE"/>
        </w:rPr>
      </w:pPr>
      <w:r w:rsidRPr="009F53B8">
        <w:rPr>
          <w:lang w:val="nl-BE"/>
        </w:rPr>
        <w:t xml:space="preserve">Als beeldherkenningsmodel gebruiken we </w:t>
      </w:r>
      <w:r>
        <w:rPr>
          <w:lang w:val="nl-BE"/>
        </w:rPr>
        <w:t xml:space="preserve">de </w:t>
      </w:r>
      <w:r w:rsidR="00ED7C8C">
        <w:rPr>
          <w:lang w:val="nl-BE"/>
        </w:rPr>
        <w:t>Custom Vision</w:t>
      </w:r>
      <w:r>
        <w:rPr>
          <w:lang w:val="nl-BE"/>
        </w:rPr>
        <w:t xml:space="preserve"> AI die Azure aanbiedt.</w:t>
      </w:r>
      <w:r w:rsidR="004D0199">
        <w:rPr>
          <w:lang w:val="nl-BE"/>
        </w:rPr>
        <w:t xml:space="preserve"> We hebben dit model zelf getraind omdat </w:t>
      </w:r>
      <w:r w:rsidR="00FE607E">
        <w:rPr>
          <w:lang w:val="nl-BE"/>
        </w:rPr>
        <w:t xml:space="preserve">de modellen die op het internet te vinden zijn niet volledig voldoen aan de eisen </w:t>
      </w:r>
      <w:r w:rsidR="00340104">
        <w:rPr>
          <w:lang w:val="nl-BE"/>
        </w:rPr>
        <w:t xml:space="preserve">die </w:t>
      </w:r>
      <w:r w:rsidR="00FE607E">
        <w:rPr>
          <w:lang w:val="nl-BE"/>
        </w:rPr>
        <w:t xml:space="preserve">we stellen </w:t>
      </w:r>
      <w:r w:rsidR="00E12254">
        <w:rPr>
          <w:lang w:val="nl-BE"/>
        </w:rPr>
        <w:t>voor ons project</w:t>
      </w:r>
      <w:r w:rsidR="00653D4E">
        <w:rPr>
          <w:lang w:val="nl-BE"/>
        </w:rPr>
        <w:t>.</w:t>
      </w:r>
      <w:r w:rsidR="00B30CB5">
        <w:rPr>
          <w:lang w:val="nl-BE"/>
        </w:rPr>
        <w:t xml:space="preserve"> Er zitten reeds meer dan </w:t>
      </w:r>
      <w:r w:rsidR="000C3834">
        <w:rPr>
          <w:lang w:val="nl-BE"/>
        </w:rPr>
        <w:t>1000 foto’s in ons model</w:t>
      </w:r>
      <w:r w:rsidR="00AC6175">
        <w:rPr>
          <w:lang w:val="nl-BE"/>
        </w:rPr>
        <w:t>. Dit werkt redelijk goed</w:t>
      </w:r>
      <w:r w:rsidR="003E0E91">
        <w:rPr>
          <w:lang w:val="nl-BE"/>
        </w:rPr>
        <w:t>,</w:t>
      </w:r>
      <w:r w:rsidR="00292F7E">
        <w:rPr>
          <w:lang w:val="nl-BE"/>
        </w:rPr>
        <w:t xml:space="preserve"> </w:t>
      </w:r>
      <w:r w:rsidR="000C3834">
        <w:rPr>
          <w:lang w:val="nl-BE"/>
        </w:rPr>
        <w:t>maar dit zou nog veel beter werken mochten er nog meer foto’s in het model zitten.</w:t>
      </w:r>
    </w:p>
    <w:p w14:paraId="4D70ACD9" w14:textId="70D6F269" w:rsidR="002E2B5C" w:rsidRPr="009F53B8" w:rsidRDefault="002E2B5C" w:rsidP="00870E09">
      <w:pPr>
        <w:rPr>
          <w:lang w:val="nl-BE"/>
        </w:rPr>
      </w:pPr>
      <w:r>
        <w:rPr>
          <w:lang w:val="nl-BE"/>
        </w:rPr>
        <w:t xml:space="preserve">Om te weten hoe je een foto manueel toevoegt en </w:t>
      </w:r>
      <w:proofErr w:type="spellStart"/>
      <w:r>
        <w:rPr>
          <w:lang w:val="nl-BE"/>
        </w:rPr>
        <w:t>tagt</w:t>
      </w:r>
      <w:proofErr w:type="spellEnd"/>
      <w:r>
        <w:rPr>
          <w:lang w:val="nl-BE"/>
        </w:rPr>
        <w:t xml:space="preserve">, verwijzen we </w:t>
      </w:r>
      <w:r w:rsidR="001F780B">
        <w:rPr>
          <w:lang w:val="nl-BE"/>
        </w:rPr>
        <w:t>graag naar ons stagedossier waar dit allemaal duidelijk uitgelegd staat</w:t>
      </w:r>
      <w:r w:rsidR="001315ED">
        <w:rPr>
          <w:lang w:val="nl-BE"/>
        </w:rPr>
        <w:t>.</w:t>
      </w:r>
    </w:p>
    <w:p w14:paraId="42C3F0CE" w14:textId="4F51FCDD" w:rsidR="00A16550" w:rsidRPr="00F87D77" w:rsidRDefault="00870E09" w:rsidP="002671D8">
      <w:pPr>
        <w:pStyle w:val="Heading3"/>
        <w:rPr>
          <w:lang w:val="nl-BE"/>
        </w:rPr>
      </w:pPr>
      <w:bookmarkStart w:id="4" w:name="_Toc18677247"/>
      <w:r w:rsidRPr="00F87D77">
        <w:rPr>
          <w:lang w:val="nl-BE"/>
        </w:rPr>
        <w:t>Gebruik SDK</w:t>
      </w:r>
      <w:bookmarkEnd w:id="4"/>
    </w:p>
    <w:p w14:paraId="175E803B" w14:textId="24D1E916" w:rsidR="00870E09" w:rsidRPr="00237020" w:rsidRDefault="00687CB2" w:rsidP="00870E09">
      <w:pPr>
        <w:rPr>
          <w:lang w:val="nl-NL"/>
        </w:rPr>
      </w:pPr>
      <w:r w:rsidRPr="00237020">
        <w:rPr>
          <w:lang w:val="nl-NL"/>
        </w:rPr>
        <w:t xml:space="preserve">Ons </w:t>
      </w:r>
      <w:r w:rsidR="00237020" w:rsidRPr="00237020">
        <w:rPr>
          <w:lang w:val="nl-NL"/>
        </w:rPr>
        <w:t>project is gemaakt i</w:t>
      </w:r>
      <w:r w:rsidR="00237020">
        <w:rPr>
          <w:lang w:val="nl-NL"/>
        </w:rPr>
        <w:t xml:space="preserve">n Python </w:t>
      </w:r>
      <w:r w:rsidR="00E815AA">
        <w:rPr>
          <w:lang w:val="nl-NL"/>
        </w:rPr>
        <w:t xml:space="preserve">vandaar dat we </w:t>
      </w:r>
      <w:r w:rsidR="00361646">
        <w:rPr>
          <w:lang w:val="nl-NL"/>
        </w:rPr>
        <w:t>gebruik maken van de informatie die reeds te</w:t>
      </w:r>
      <w:r w:rsidR="0089649B">
        <w:rPr>
          <w:lang w:val="nl-NL"/>
        </w:rPr>
        <w:t>r</w:t>
      </w:r>
      <w:r w:rsidR="00361646">
        <w:rPr>
          <w:lang w:val="nl-NL"/>
        </w:rPr>
        <w:t xml:space="preserve"> </w:t>
      </w:r>
      <w:r w:rsidR="0089649B">
        <w:rPr>
          <w:lang w:val="nl-NL"/>
        </w:rPr>
        <w:t>beschikking</w:t>
      </w:r>
      <w:r w:rsidR="00361646">
        <w:rPr>
          <w:lang w:val="nl-NL"/>
        </w:rPr>
        <w:t xml:space="preserve"> is op de </w:t>
      </w:r>
      <w:r w:rsidR="0089649B">
        <w:rPr>
          <w:lang w:val="nl-NL"/>
        </w:rPr>
        <w:t>A</w:t>
      </w:r>
      <w:r w:rsidR="00361646">
        <w:rPr>
          <w:lang w:val="nl-NL"/>
        </w:rPr>
        <w:t xml:space="preserve">zure website </w:t>
      </w:r>
      <w:r w:rsidR="002C46F2">
        <w:rPr>
          <w:lang w:val="nl-NL"/>
        </w:rPr>
        <w:t>omtrent object detection.</w:t>
      </w:r>
      <w:r w:rsidR="00B147EF">
        <w:rPr>
          <w:lang w:val="nl-NL"/>
        </w:rPr>
        <w:t xml:space="preserve"> Eerst en vooral moet je je project kunnen aanspreken</w:t>
      </w:r>
      <w:r w:rsidR="00535367">
        <w:rPr>
          <w:lang w:val="nl-NL"/>
        </w:rPr>
        <w:t xml:space="preserve"> vandaar dat we eerst de credentials van ons project definiëren in het begin van het script. De credentials </w:t>
      </w:r>
      <w:r w:rsidR="00EA2D14">
        <w:rPr>
          <w:lang w:val="nl-NL"/>
        </w:rPr>
        <w:t>zijn te</w:t>
      </w:r>
      <w:r w:rsidR="00535367">
        <w:rPr>
          <w:lang w:val="nl-NL"/>
        </w:rPr>
        <w:t xml:space="preserve"> vinden bij de instellingen van je project in het online porta</w:t>
      </w:r>
      <w:r w:rsidR="00B40673">
        <w:rPr>
          <w:lang w:val="nl-NL"/>
        </w:rPr>
        <w:t>a</w:t>
      </w:r>
      <w:r w:rsidR="00535367">
        <w:rPr>
          <w:lang w:val="nl-NL"/>
        </w:rPr>
        <w:t xml:space="preserve">l van </w:t>
      </w:r>
      <w:r w:rsidR="00ED7C8C">
        <w:rPr>
          <w:lang w:val="nl-NL"/>
        </w:rPr>
        <w:t>Custom Vision</w:t>
      </w:r>
      <w:r w:rsidR="00535367">
        <w:rPr>
          <w:lang w:val="nl-NL"/>
        </w:rPr>
        <w:t xml:space="preserve">. </w:t>
      </w:r>
      <w:r w:rsidR="00DD6431">
        <w:rPr>
          <w:noProof/>
          <w:lang w:val="nl-NL"/>
        </w:rPr>
        <w:drawing>
          <wp:inline distT="0" distB="0" distL="0" distR="0" wp14:anchorId="096C128E" wp14:editId="2BCF6FC2">
            <wp:extent cx="5642144" cy="2080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720" cy="208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3F0D6" w14:textId="77777777" w:rsidR="00442C0C" w:rsidRPr="00237020" w:rsidRDefault="00442C0C" w:rsidP="00442C0C">
      <w:pPr>
        <w:rPr>
          <w:lang w:val="nl-NL"/>
        </w:rPr>
      </w:pPr>
    </w:p>
    <w:p w14:paraId="31F5C49A" w14:textId="53763F17" w:rsidR="00A95065" w:rsidRDefault="004C0766" w:rsidP="00643AC6">
      <w:pPr>
        <w:rPr>
          <w:lang w:val="nl-NL"/>
        </w:rPr>
      </w:pPr>
      <w:r>
        <w:rPr>
          <w:noProof/>
        </w:rPr>
        <w:drawing>
          <wp:inline distT="0" distB="0" distL="0" distR="0" wp14:anchorId="3CCC125F" wp14:editId="7763C3B9">
            <wp:extent cx="5760720" cy="2104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526">
        <w:rPr>
          <w:lang w:val="nl-NL"/>
        </w:rPr>
        <w:t>De documentatie</w:t>
      </w:r>
      <w:r w:rsidR="00AC09C7">
        <w:rPr>
          <w:lang w:val="nl-NL"/>
        </w:rPr>
        <w:t xml:space="preserve"> </w:t>
      </w:r>
      <w:r w:rsidR="005D051C">
        <w:rPr>
          <w:lang w:val="nl-NL"/>
        </w:rPr>
        <w:t>toont hoe je je eigen project kan maken</w:t>
      </w:r>
      <w:r w:rsidR="00555AF0">
        <w:rPr>
          <w:lang w:val="nl-NL"/>
        </w:rPr>
        <w:t xml:space="preserve"> en hoe je tags aanmaakt vanuit een python script maar aangezien we dit al </w:t>
      </w:r>
      <w:r w:rsidR="00625FFC">
        <w:rPr>
          <w:lang w:val="nl-NL"/>
        </w:rPr>
        <w:t xml:space="preserve">manueel </w:t>
      </w:r>
      <w:r w:rsidR="00555AF0">
        <w:rPr>
          <w:lang w:val="nl-NL"/>
        </w:rPr>
        <w:t>hebben</w:t>
      </w:r>
      <w:r w:rsidR="008F19FA">
        <w:rPr>
          <w:lang w:val="nl-NL"/>
        </w:rPr>
        <w:t xml:space="preserve"> gedaan</w:t>
      </w:r>
      <w:r w:rsidR="00555AF0">
        <w:rPr>
          <w:lang w:val="nl-NL"/>
        </w:rPr>
        <w:t xml:space="preserve"> slaan we dit stuk in documentatie over en gaan we rechtstreeks naar </w:t>
      </w:r>
      <w:r w:rsidR="00E20014">
        <w:rPr>
          <w:lang w:val="nl-NL"/>
        </w:rPr>
        <w:t>het uploaden van de foto’s.</w:t>
      </w:r>
    </w:p>
    <w:p w14:paraId="5D6A00C6" w14:textId="51BFDBFC" w:rsidR="00D1691C" w:rsidRDefault="005D299E" w:rsidP="00643AC6">
      <w:pPr>
        <w:rPr>
          <w:lang w:val="nl-NL"/>
        </w:rPr>
      </w:pPr>
      <w:r>
        <w:rPr>
          <w:lang w:val="nl-NL"/>
        </w:rPr>
        <w:t xml:space="preserve">Om foto’s te kunnen uploaden </w:t>
      </w:r>
      <w:r w:rsidR="007C7BBC">
        <w:rPr>
          <w:lang w:val="nl-NL"/>
        </w:rPr>
        <w:t xml:space="preserve">moet je de </w:t>
      </w:r>
      <w:r w:rsidR="001D43EA">
        <w:rPr>
          <w:lang w:val="nl-NL"/>
        </w:rPr>
        <w:t>coördinaten</w:t>
      </w:r>
      <w:r w:rsidR="007C7BBC">
        <w:rPr>
          <w:lang w:val="nl-NL"/>
        </w:rPr>
        <w:t xml:space="preserve"> weten van de rechthoeken die getrokken zijn rond de herkende objecten, in ons geval de auto’s. </w:t>
      </w:r>
      <w:r w:rsidR="001D43EA">
        <w:rPr>
          <w:lang w:val="nl-NL"/>
        </w:rPr>
        <w:t xml:space="preserve">Aangezien we dit </w:t>
      </w:r>
      <w:r w:rsidR="005C748E">
        <w:rPr>
          <w:lang w:val="nl-NL"/>
        </w:rPr>
        <w:t xml:space="preserve">buiten </w:t>
      </w:r>
      <w:r w:rsidR="00ED7C8C">
        <w:rPr>
          <w:lang w:val="nl-NL"/>
        </w:rPr>
        <w:t>Custom Vision</w:t>
      </w:r>
      <w:r w:rsidR="001D43EA">
        <w:rPr>
          <w:lang w:val="nl-NL"/>
        </w:rPr>
        <w:t xml:space="preserve"> doen, moeten we dus beroep doen op een ander </w:t>
      </w:r>
      <w:r w:rsidR="00490F88">
        <w:rPr>
          <w:lang w:val="nl-NL"/>
        </w:rPr>
        <w:t xml:space="preserve">herkenningsalgoritme om de foto’s te </w:t>
      </w:r>
      <w:r w:rsidR="00B51962">
        <w:rPr>
          <w:lang w:val="nl-NL"/>
        </w:rPr>
        <w:t>analyseren</w:t>
      </w:r>
      <w:r w:rsidR="00873893">
        <w:rPr>
          <w:lang w:val="nl-NL"/>
        </w:rPr>
        <w:t xml:space="preserve">. Hierna </w:t>
      </w:r>
      <w:r w:rsidR="00F905C8">
        <w:rPr>
          <w:lang w:val="nl-NL"/>
        </w:rPr>
        <w:t xml:space="preserve">moeten de foto’s nog geüpload worden </w:t>
      </w:r>
      <w:r w:rsidR="00490F88">
        <w:rPr>
          <w:lang w:val="nl-NL"/>
        </w:rPr>
        <w:t xml:space="preserve">naar </w:t>
      </w:r>
      <w:r w:rsidR="00ED7C8C">
        <w:rPr>
          <w:lang w:val="nl-NL"/>
        </w:rPr>
        <w:t>Custom Vision</w:t>
      </w:r>
      <w:r w:rsidR="00490F88">
        <w:rPr>
          <w:lang w:val="nl-NL"/>
        </w:rPr>
        <w:t xml:space="preserve"> </w:t>
      </w:r>
      <w:r w:rsidR="000148E0">
        <w:rPr>
          <w:lang w:val="nl-NL"/>
        </w:rPr>
        <w:t>om</w:t>
      </w:r>
      <w:r w:rsidR="00490F88">
        <w:rPr>
          <w:lang w:val="nl-NL"/>
        </w:rPr>
        <w:t xml:space="preserve"> ze daar </w:t>
      </w:r>
      <w:r w:rsidR="002C47F2">
        <w:rPr>
          <w:lang w:val="nl-NL"/>
        </w:rPr>
        <w:t xml:space="preserve">te trainen </w:t>
      </w:r>
      <w:r w:rsidR="007E336F">
        <w:rPr>
          <w:lang w:val="nl-NL"/>
        </w:rPr>
        <w:t>tot</w:t>
      </w:r>
      <w:r w:rsidR="002C47F2">
        <w:rPr>
          <w:lang w:val="nl-NL"/>
        </w:rPr>
        <w:t xml:space="preserve"> een beter model.</w:t>
      </w:r>
      <w:r w:rsidR="008C5D75">
        <w:rPr>
          <w:lang w:val="nl-NL"/>
        </w:rPr>
        <w:t xml:space="preserve"> </w:t>
      </w:r>
    </w:p>
    <w:p w14:paraId="5014E4AE" w14:textId="4836EB84" w:rsidR="00CF5BF0" w:rsidRPr="0001792C" w:rsidRDefault="00CF5BF0" w:rsidP="00CF5BF0">
      <w:pPr>
        <w:pStyle w:val="Heading4"/>
        <w:rPr>
          <w:lang w:val="nl-BE"/>
        </w:rPr>
      </w:pPr>
      <w:bookmarkStart w:id="5" w:name="_Toc18677248"/>
      <w:r w:rsidRPr="0001792C">
        <w:rPr>
          <w:lang w:val="nl-BE"/>
        </w:rPr>
        <w:t>Uploaden foto’s</w:t>
      </w:r>
      <w:bookmarkEnd w:id="5"/>
    </w:p>
    <w:p w14:paraId="643DFE40" w14:textId="7CFF230A" w:rsidR="00CF5BF0" w:rsidRDefault="00ED7C8C" w:rsidP="00CF5BF0">
      <w:pPr>
        <w:rPr>
          <w:lang w:val="nl-NL"/>
        </w:rPr>
      </w:pPr>
      <w:r>
        <w:rPr>
          <w:lang w:val="nl-NL"/>
        </w:rPr>
        <w:t>Custom Vision</w:t>
      </w:r>
      <w:r w:rsidR="00775677" w:rsidRPr="00775677">
        <w:rPr>
          <w:lang w:val="nl-NL"/>
        </w:rPr>
        <w:t xml:space="preserve"> verwacht dat d</w:t>
      </w:r>
      <w:r w:rsidR="00775677">
        <w:rPr>
          <w:lang w:val="nl-NL"/>
        </w:rPr>
        <w:t xml:space="preserve">e </w:t>
      </w:r>
      <w:r w:rsidR="009A1F6C">
        <w:rPr>
          <w:lang w:val="nl-NL"/>
        </w:rPr>
        <w:t>coördinaten</w:t>
      </w:r>
      <w:r w:rsidR="00775677">
        <w:rPr>
          <w:lang w:val="nl-NL"/>
        </w:rPr>
        <w:t xml:space="preserve"> van de foto’s volgens een bepaald formaat binnen komen</w:t>
      </w:r>
      <w:r w:rsidR="00A20CA5">
        <w:rPr>
          <w:lang w:val="nl-NL"/>
        </w:rPr>
        <w:t>:</w:t>
      </w:r>
    </w:p>
    <w:p w14:paraId="6A731399" w14:textId="15C3B312" w:rsidR="00A20CA5" w:rsidRPr="00775677" w:rsidRDefault="00A20CA5" w:rsidP="00CF5BF0">
      <w:pPr>
        <w:rPr>
          <w:lang w:val="nl-NL"/>
        </w:rPr>
      </w:pPr>
      <w:r>
        <w:rPr>
          <w:noProof/>
        </w:rPr>
        <w:drawing>
          <wp:inline distT="0" distB="0" distL="0" distR="0" wp14:anchorId="0FB97A81" wp14:editId="57E236BF">
            <wp:extent cx="5311140" cy="115098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3287" cy="115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2D02" w14:textId="11827FC9" w:rsidR="00E81174" w:rsidRDefault="00FA7F59" w:rsidP="00643AC6">
      <w:pPr>
        <w:rPr>
          <w:lang w:val="nl-NL"/>
        </w:rPr>
      </w:pPr>
      <w:r>
        <w:rPr>
          <w:lang w:val="nl-NL"/>
        </w:rPr>
        <w:t xml:space="preserve">We zullen onze herkenningscode moeten omvormen </w:t>
      </w:r>
      <w:r w:rsidR="009803D6">
        <w:rPr>
          <w:lang w:val="nl-NL"/>
        </w:rPr>
        <w:t xml:space="preserve">zodat deze doorgestuurd </w:t>
      </w:r>
      <w:r w:rsidR="00E13769">
        <w:rPr>
          <w:lang w:val="nl-NL"/>
        </w:rPr>
        <w:t xml:space="preserve">kan </w:t>
      </w:r>
      <w:r w:rsidR="009803D6">
        <w:rPr>
          <w:lang w:val="nl-NL"/>
        </w:rPr>
        <w:t>worden in dit formaat.</w:t>
      </w:r>
    </w:p>
    <w:p w14:paraId="669CC551" w14:textId="222D44AA" w:rsidR="00D1691C" w:rsidRPr="00D1691C" w:rsidRDefault="00D1691C" w:rsidP="00643AC6">
      <w:pPr>
        <w:pStyle w:val="Heading2"/>
      </w:pPr>
      <w:bookmarkStart w:id="6" w:name="_Toc18677249"/>
      <w:r>
        <w:t>Onnx</w:t>
      </w:r>
      <w:bookmarkEnd w:id="6"/>
    </w:p>
    <w:p w14:paraId="6308D620" w14:textId="376FBEFC" w:rsidR="00E20014" w:rsidRDefault="008C5D75" w:rsidP="00643AC6">
      <w:pPr>
        <w:rPr>
          <w:lang w:val="nl-NL"/>
        </w:rPr>
      </w:pPr>
      <w:r>
        <w:rPr>
          <w:lang w:val="nl-NL"/>
        </w:rPr>
        <w:t xml:space="preserve">We maken gebruik van </w:t>
      </w:r>
      <w:r w:rsidR="00FC1C5C">
        <w:rPr>
          <w:lang w:val="nl-NL"/>
        </w:rPr>
        <w:t xml:space="preserve">het yolov3 model in samenwerking met onnx. </w:t>
      </w:r>
      <w:r w:rsidR="007C4C27">
        <w:rPr>
          <w:lang w:val="nl-NL"/>
        </w:rPr>
        <w:t>Waar dat yolov3 het effectieve model is, is onnx het zogezegde framework waar het model op draait. Onnx zorgt ervoor dat</w:t>
      </w:r>
      <w:r w:rsidR="00E54F8A">
        <w:rPr>
          <w:lang w:val="nl-NL"/>
        </w:rPr>
        <w:t xml:space="preserve"> </w:t>
      </w:r>
      <w:r w:rsidR="00D07D33">
        <w:rPr>
          <w:lang w:val="nl-NL"/>
        </w:rPr>
        <w:t>verschillende modellen gemakkelijk tussen bepaalde tools geswitch</w:t>
      </w:r>
      <w:r w:rsidR="00FD3A18">
        <w:rPr>
          <w:lang w:val="nl-NL"/>
        </w:rPr>
        <w:t>t</w:t>
      </w:r>
      <w:r w:rsidR="00D07D33">
        <w:rPr>
          <w:lang w:val="nl-NL"/>
        </w:rPr>
        <w:t xml:space="preserve"> kunnen worden.</w:t>
      </w:r>
      <w:r w:rsidR="00670260">
        <w:rPr>
          <w:lang w:val="nl-NL"/>
        </w:rPr>
        <w:t xml:space="preserve"> </w:t>
      </w:r>
    </w:p>
    <w:p w14:paraId="3E374E42" w14:textId="66438D9C" w:rsidR="00EF2675" w:rsidRDefault="00EF2675" w:rsidP="00643AC6">
      <w:pPr>
        <w:rPr>
          <w:lang w:val="nl-NL"/>
        </w:rPr>
      </w:pPr>
      <w:r>
        <w:rPr>
          <w:lang w:val="nl-NL"/>
        </w:rPr>
        <w:t xml:space="preserve">Op de Onnx website kan je op </w:t>
      </w:r>
      <w:r w:rsidR="00995C0C">
        <w:rPr>
          <w:lang w:val="nl-NL"/>
        </w:rPr>
        <w:t>M</w:t>
      </w:r>
      <w:r>
        <w:rPr>
          <w:lang w:val="nl-NL"/>
        </w:rPr>
        <w:t>odel</w:t>
      </w:r>
      <w:r w:rsidR="00995C0C">
        <w:rPr>
          <w:lang w:val="nl-NL"/>
        </w:rPr>
        <w:t xml:space="preserve"> Z</w:t>
      </w:r>
      <w:r>
        <w:rPr>
          <w:lang w:val="nl-NL"/>
        </w:rPr>
        <w:t xml:space="preserve">oo klikken, hierna krijg je een pagina vol verschillende modellen </w:t>
      </w:r>
      <w:r w:rsidR="00C27038">
        <w:rPr>
          <w:lang w:val="nl-NL"/>
        </w:rPr>
        <w:t xml:space="preserve">die je kan gebruiken voor verschillende doeleinden. Wij maken gebruik van het yolov3 </w:t>
      </w:r>
      <w:r w:rsidR="009A2C7D">
        <w:rPr>
          <w:lang w:val="nl-NL"/>
        </w:rPr>
        <w:t xml:space="preserve">model omdat dit het beste is voor object </w:t>
      </w:r>
      <w:r w:rsidR="00723DB5">
        <w:rPr>
          <w:lang w:val="nl-NL"/>
        </w:rPr>
        <w:t>detection</w:t>
      </w:r>
      <w:r w:rsidR="009A2C7D">
        <w:rPr>
          <w:lang w:val="nl-NL"/>
        </w:rPr>
        <w:t xml:space="preserve">. Er </w:t>
      </w:r>
      <w:r w:rsidR="00723DB5">
        <w:rPr>
          <w:lang w:val="nl-NL"/>
        </w:rPr>
        <w:t>zijn</w:t>
      </w:r>
      <w:r w:rsidR="009A2C7D">
        <w:rPr>
          <w:lang w:val="nl-NL"/>
        </w:rPr>
        <w:t xml:space="preserve"> namelijk 80 verschillende objecten </w:t>
      </w:r>
      <w:r w:rsidR="00D17211">
        <w:rPr>
          <w:lang w:val="nl-NL"/>
        </w:rPr>
        <w:t>getraind</w:t>
      </w:r>
      <w:r w:rsidR="009A2C7D">
        <w:rPr>
          <w:lang w:val="nl-NL"/>
        </w:rPr>
        <w:t xml:space="preserve"> binnen </w:t>
      </w:r>
      <w:r w:rsidR="00D17211">
        <w:rPr>
          <w:lang w:val="nl-NL"/>
        </w:rPr>
        <w:t xml:space="preserve">het model waar auto’s er </w:t>
      </w:r>
      <w:r w:rsidR="00723DB5">
        <w:rPr>
          <w:lang w:val="nl-NL"/>
        </w:rPr>
        <w:t>één</w:t>
      </w:r>
      <w:r w:rsidR="00D17211">
        <w:rPr>
          <w:lang w:val="nl-NL"/>
        </w:rPr>
        <w:t xml:space="preserve"> van is.</w:t>
      </w:r>
    </w:p>
    <w:p w14:paraId="4DC0A121" w14:textId="5C5E3B19" w:rsidR="007F7CAF" w:rsidRDefault="007F7CAF" w:rsidP="00643AC6">
      <w:pPr>
        <w:rPr>
          <w:lang w:val="nl-NL"/>
        </w:rPr>
      </w:pPr>
      <w:r>
        <w:rPr>
          <w:noProof/>
        </w:rPr>
        <w:drawing>
          <wp:inline distT="0" distB="0" distL="0" distR="0" wp14:anchorId="260E1975" wp14:editId="7835326F">
            <wp:extent cx="5760720" cy="430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30AA" w14:textId="30C5D499" w:rsidR="00742C5E" w:rsidRPr="00167E95" w:rsidRDefault="00D1691C" w:rsidP="00643AC6">
      <w:pPr>
        <w:rPr>
          <w:lang w:val="nl-NL"/>
        </w:rPr>
      </w:pPr>
      <w:r>
        <w:rPr>
          <w:lang w:val="nl-NL"/>
        </w:rPr>
        <w:lastRenderedPageBreak/>
        <w:t xml:space="preserve">We volgen een </w:t>
      </w:r>
      <w:r w:rsidR="00D951B6">
        <w:rPr>
          <w:lang w:val="nl-NL"/>
        </w:rPr>
        <w:t>GitHub</w:t>
      </w:r>
      <w:r>
        <w:rPr>
          <w:lang w:val="nl-NL"/>
        </w:rPr>
        <w:t xml:space="preserve"> tutorial die </w:t>
      </w:r>
      <w:r w:rsidR="00742C5E">
        <w:rPr>
          <w:lang w:val="nl-NL"/>
        </w:rPr>
        <w:t>Python combineert met het yolov3 model om objecten te herkennen. Deze tutorial zal als basis dienen voor ons project. De tutorial is te vinden op:</w:t>
      </w:r>
      <w:r w:rsidR="005A77AF">
        <w:rPr>
          <w:lang w:val="nl-NL"/>
        </w:rPr>
        <w:t xml:space="preserve"> </w:t>
      </w:r>
      <w:hyperlink r:id="rId22" w:history="1">
        <w:r w:rsidR="005A77AF" w:rsidRPr="008401C4">
          <w:rPr>
            <w:rStyle w:val="Hyperlink"/>
            <w:lang w:val="nl-NL"/>
          </w:rPr>
          <w:t>https://github.com/ultralytics/yolov3</w:t>
        </w:r>
      </w:hyperlink>
    </w:p>
    <w:p w14:paraId="7E5673E8" w14:textId="18CA6C9A" w:rsidR="009A1F6C" w:rsidRDefault="00F207E7">
      <w:pPr>
        <w:rPr>
          <w:lang w:val="nl-NL"/>
        </w:rPr>
      </w:pPr>
      <w:r>
        <w:rPr>
          <w:lang w:val="nl-NL"/>
        </w:rPr>
        <w:t xml:space="preserve">Als je de link volgt </w:t>
      </w:r>
      <w:r w:rsidR="00A35677">
        <w:rPr>
          <w:lang w:val="nl-NL"/>
        </w:rPr>
        <w:t>zal er uitgelegd worden wat je moet doen</w:t>
      </w:r>
      <w:r w:rsidR="00EC4C60">
        <w:rPr>
          <w:lang w:val="nl-NL"/>
        </w:rPr>
        <w:t xml:space="preserve"> en </w:t>
      </w:r>
      <w:r w:rsidR="00A35677">
        <w:rPr>
          <w:lang w:val="nl-NL"/>
        </w:rPr>
        <w:t xml:space="preserve">installeren om </w:t>
      </w:r>
      <w:r w:rsidR="007D6043">
        <w:rPr>
          <w:lang w:val="nl-NL"/>
        </w:rPr>
        <w:t>een werkend herkennings</w:t>
      </w:r>
      <w:r w:rsidR="00EC4C60">
        <w:rPr>
          <w:lang w:val="nl-NL"/>
        </w:rPr>
        <w:t>script te bekomen</w:t>
      </w:r>
      <w:r w:rsidR="00E22A20">
        <w:rPr>
          <w:lang w:val="nl-NL"/>
        </w:rPr>
        <w:t>.</w:t>
      </w:r>
      <w:r w:rsidR="00D5381C">
        <w:rPr>
          <w:lang w:val="nl-NL"/>
        </w:rPr>
        <w:t xml:space="preserve"> In principe hoef je requirements.txt niet meer te installeren als je </w:t>
      </w:r>
      <w:r w:rsidR="003F4184">
        <w:rPr>
          <w:lang w:val="nl-NL"/>
        </w:rPr>
        <w:t>packages.sh hebt geïnstalleerd vanuit ons project. Meeste van deze dependencies komen overeen.</w:t>
      </w:r>
    </w:p>
    <w:p w14:paraId="16EBB50B" w14:textId="11D25B42" w:rsidR="00E9673E" w:rsidRPr="00F81FCC" w:rsidRDefault="007B768C" w:rsidP="00643AC6">
      <w:pPr>
        <w:pStyle w:val="Heading3"/>
        <w:rPr>
          <w:lang w:val="nl-BE"/>
        </w:rPr>
      </w:pPr>
      <w:bookmarkStart w:id="7" w:name="_Toc18677250"/>
      <w:r w:rsidRPr="00F81FCC">
        <w:rPr>
          <w:lang w:val="nl-BE"/>
        </w:rPr>
        <w:t>Toepassing code</w:t>
      </w:r>
      <w:bookmarkEnd w:id="7"/>
    </w:p>
    <w:p w14:paraId="00FAF4F1" w14:textId="4C2C8CED" w:rsidR="007B768C" w:rsidRDefault="007B1CE7" w:rsidP="00643AC6">
      <w:pPr>
        <w:rPr>
          <w:lang w:val="nl-NL"/>
        </w:rPr>
      </w:pPr>
      <w:r>
        <w:rPr>
          <w:lang w:val="nl-NL"/>
        </w:rPr>
        <w:t xml:space="preserve">We tonen enkel de code die wij hebben toegevoegd of </w:t>
      </w:r>
      <w:r w:rsidR="00E9673E">
        <w:rPr>
          <w:lang w:val="nl-NL"/>
        </w:rPr>
        <w:t>die wij hebben aangepast</w:t>
      </w:r>
      <w:r w:rsidR="00BF6056">
        <w:rPr>
          <w:lang w:val="nl-NL"/>
        </w:rPr>
        <w:t xml:space="preserve"> ten opzichte van de tutorial </w:t>
      </w:r>
      <w:r w:rsidR="002111DD">
        <w:rPr>
          <w:lang w:val="nl-NL"/>
        </w:rPr>
        <w:t>uit het vorige puntje</w:t>
      </w:r>
      <w:r w:rsidR="00E9673E">
        <w:rPr>
          <w:lang w:val="nl-NL"/>
        </w:rPr>
        <w:t>.</w:t>
      </w:r>
    </w:p>
    <w:p w14:paraId="3BEB3546" w14:textId="1A2BF4C7" w:rsidR="005C0017" w:rsidRDefault="00C70BCE" w:rsidP="00643AC6">
      <w:pPr>
        <w:rPr>
          <w:lang w:val="nl-NL"/>
        </w:rPr>
      </w:pPr>
      <w:r>
        <w:rPr>
          <w:lang w:val="nl-NL"/>
        </w:rPr>
        <w:t xml:space="preserve">Aangezien we manueel al </w:t>
      </w:r>
      <w:r w:rsidR="002111DD">
        <w:rPr>
          <w:lang w:val="nl-NL"/>
        </w:rPr>
        <w:t>een tag</w:t>
      </w:r>
      <w:r>
        <w:rPr>
          <w:lang w:val="nl-NL"/>
        </w:rPr>
        <w:t xml:space="preserve"> hebben </w:t>
      </w:r>
      <w:r w:rsidR="00F02782">
        <w:rPr>
          <w:lang w:val="nl-NL"/>
        </w:rPr>
        <w:t xml:space="preserve">aangemaakt moeten we de </w:t>
      </w:r>
      <w:proofErr w:type="spellStart"/>
      <w:r w:rsidR="00F02782">
        <w:rPr>
          <w:lang w:val="nl-NL"/>
        </w:rPr>
        <w:t>id</w:t>
      </w:r>
      <w:proofErr w:type="spellEnd"/>
      <w:r w:rsidR="00F02782">
        <w:rPr>
          <w:lang w:val="nl-NL"/>
        </w:rPr>
        <w:t xml:space="preserve"> te weten komen van deze tag:</w:t>
      </w:r>
    </w:p>
    <w:p w14:paraId="7263BE1A" w14:textId="56640BE9" w:rsidR="007F724C" w:rsidRPr="007F724C" w:rsidRDefault="00EB3034" w:rsidP="007F724C">
      <w:pPr>
        <w:rPr>
          <w:lang w:val="nl-NL"/>
        </w:rPr>
      </w:pPr>
      <w:r>
        <w:rPr>
          <w:noProof/>
        </w:rPr>
        <w:drawing>
          <wp:inline distT="0" distB="0" distL="0" distR="0" wp14:anchorId="23B72D96" wp14:editId="077CF61D">
            <wp:extent cx="5760720" cy="3771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7CC1" w14:textId="31BA00D7" w:rsidR="00E0254E" w:rsidRDefault="00E0254E">
      <w:pPr>
        <w:rPr>
          <w:lang w:val="nl-NL"/>
        </w:rPr>
      </w:pPr>
      <w:r>
        <w:rPr>
          <w:lang w:val="nl-NL"/>
        </w:rPr>
        <w:t xml:space="preserve">Als de </w:t>
      </w:r>
      <w:r w:rsidR="00744F31">
        <w:rPr>
          <w:lang w:val="nl-NL"/>
        </w:rPr>
        <w:t>herkenningsklasse van een bepaald herkend object overeenkomt met 2 (de klasse auto</w:t>
      </w:r>
      <w:r w:rsidR="00AF798C">
        <w:rPr>
          <w:lang w:val="nl-NL"/>
        </w:rPr>
        <w:t xml:space="preserve">, te vinden in </w:t>
      </w:r>
      <w:r w:rsidR="003D2070">
        <w:rPr>
          <w:lang w:val="nl-NL"/>
        </w:rPr>
        <w:t>yolov3-master/data/</w:t>
      </w:r>
      <w:proofErr w:type="spellStart"/>
      <w:r w:rsidR="003D2070">
        <w:rPr>
          <w:lang w:val="nl-NL"/>
        </w:rPr>
        <w:t>coco.names</w:t>
      </w:r>
      <w:proofErr w:type="spellEnd"/>
      <w:r w:rsidR="00744F31">
        <w:rPr>
          <w:lang w:val="nl-NL"/>
        </w:rPr>
        <w:t xml:space="preserve">) ga dan pas verder met de code. Slaag de x en y </w:t>
      </w:r>
      <w:r w:rsidR="004F4582">
        <w:rPr>
          <w:lang w:val="nl-NL"/>
        </w:rPr>
        <w:t>coördinaat</w:t>
      </w:r>
      <w:r w:rsidR="00744F31">
        <w:rPr>
          <w:lang w:val="nl-NL"/>
        </w:rPr>
        <w:t xml:space="preserve"> op van de linkerbovenhoek en bereken </w:t>
      </w:r>
      <w:r w:rsidR="004F4582">
        <w:rPr>
          <w:lang w:val="nl-NL"/>
        </w:rPr>
        <w:t>daarna de hoogte en de breedte van de rechthoek</w:t>
      </w:r>
      <w:r w:rsidR="000A057A">
        <w:rPr>
          <w:lang w:val="nl-NL"/>
        </w:rPr>
        <w:t xml:space="preserve"> die rond het object is getekend</w:t>
      </w:r>
      <w:r w:rsidR="00F127C3">
        <w:rPr>
          <w:lang w:val="nl-NL"/>
        </w:rPr>
        <w:t xml:space="preserve"> door </w:t>
      </w:r>
      <w:r w:rsidR="00216AB6">
        <w:rPr>
          <w:lang w:val="nl-NL"/>
        </w:rPr>
        <w:t>yolov3</w:t>
      </w:r>
      <w:r w:rsidR="004F4582">
        <w:rPr>
          <w:lang w:val="nl-NL"/>
        </w:rPr>
        <w:t xml:space="preserve">. Dit zijn de waarden die </w:t>
      </w:r>
      <w:r w:rsidR="00ED7C8C">
        <w:rPr>
          <w:lang w:val="nl-NL"/>
        </w:rPr>
        <w:t>Custom Vision</w:t>
      </w:r>
      <w:r w:rsidR="004F4582">
        <w:rPr>
          <w:lang w:val="nl-NL"/>
        </w:rPr>
        <w:t xml:space="preserve"> wil krijgen voor het tekenen van de rechthoeken op de foto’s. </w:t>
      </w:r>
      <w:r w:rsidR="00940B40">
        <w:rPr>
          <w:lang w:val="nl-NL"/>
        </w:rPr>
        <w:t>Deze waarden slagen we op in een lijst samen met de naam van de foto.</w:t>
      </w:r>
    </w:p>
    <w:p w14:paraId="78515CCF" w14:textId="5FBBFE6C" w:rsidR="008B3D13" w:rsidRPr="008B3D13" w:rsidRDefault="00E0254E" w:rsidP="008B3D13">
      <w:pPr>
        <w:rPr>
          <w:lang w:val="nl-NL"/>
        </w:rPr>
      </w:pPr>
      <w:r>
        <w:rPr>
          <w:noProof/>
        </w:rPr>
        <w:drawing>
          <wp:inline distT="0" distB="0" distL="0" distR="0" wp14:anchorId="4A1C66FA" wp14:editId="5A0C1F23">
            <wp:extent cx="4466441" cy="2225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9403" cy="224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080B" w14:textId="08A75C83" w:rsidR="002E4BD3" w:rsidRDefault="002E4BD3">
      <w:pPr>
        <w:rPr>
          <w:lang w:val="nl-NL"/>
        </w:rPr>
      </w:pPr>
      <w:r>
        <w:rPr>
          <w:lang w:val="nl-NL"/>
        </w:rPr>
        <w:t xml:space="preserve">Hierna </w:t>
      </w:r>
      <w:r w:rsidR="003A5A9D">
        <w:rPr>
          <w:lang w:val="nl-NL"/>
        </w:rPr>
        <w:t xml:space="preserve">combineren we de opgehaalde tag </w:t>
      </w:r>
      <w:proofErr w:type="spellStart"/>
      <w:r w:rsidR="003A5A9D">
        <w:rPr>
          <w:lang w:val="nl-NL"/>
        </w:rPr>
        <w:t>id</w:t>
      </w:r>
      <w:proofErr w:type="spellEnd"/>
      <w:r w:rsidR="003A5A9D">
        <w:rPr>
          <w:lang w:val="nl-NL"/>
        </w:rPr>
        <w:t xml:space="preserve"> met de </w:t>
      </w:r>
      <w:r w:rsidR="001D6851">
        <w:rPr>
          <w:lang w:val="nl-NL"/>
        </w:rPr>
        <w:t>coördinaten</w:t>
      </w:r>
      <w:r w:rsidR="003A5A9D">
        <w:rPr>
          <w:lang w:val="nl-NL"/>
        </w:rPr>
        <w:t xml:space="preserve"> en de naam van de foto om </w:t>
      </w:r>
      <w:r w:rsidR="001D6851">
        <w:rPr>
          <w:lang w:val="nl-NL"/>
        </w:rPr>
        <w:t xml:space="preserve">aan </w:t>
      </w:r>
      <w:r w:rsidR="003A5A9D">
        <w:rPr>
          <w:lang w:val="nl-NL"/>
        </w:rPr>
        <w:t xml:space="preserve">de </w:t>
      </w:r>
      <w:r w:rsidR="001D6851">
        <w:rPr>
          <w:lang w:val="nl-NL"/>
        </w:rPr>
        <w:t xml:space="preserve">gevraagde syntax van </w:t>
      </w:r>
      <w:r w:rsidR="00ED7C8C">
        <w:rPr>
          <w:lang w:val="nl-NL"/>
        </w:rPr>
        <w:t>Custom Vision</w:t>
      </w:r>
      <w:r w:rsidR="001D6851">
        <w:rPr>
          <w:lang w:val="nl-NL"/>
        </w:rPr>
        <w:t xml:space="preserve"> te voldoen.</w:t>
      </w:r>
    </w:p>
    <w:p w14:paraId="6F9F53D0" w14:textId="62956705" w:rsidR="00AB19B3" w:rsidRPr="00AB19B3" w:rsidRDefault="002E4BD3" w:rsidP="00AB19B3">
      <w:pPr>
        <w:rPr>
          <w:lang w:val="nl-NL"/>
        </w:rPr>
      </w:pPr>
      <w:r>
        <w:rPr>
          <w:noProof/>
        </w:rPr>
        <w:drawing>
          <wp:inline distT="0" distB="0" distL="0" distR="0" wp14:anchorId="189E12F8" wp14:editId="034A7A02">
            <wp:extent cx="3438525" cy="971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FF78" w14:textId="10D4A1EF" w:rsidR="00FA7045" w:rsidRPr="00FA7045" w:rsidRDefault="00020365" w:rsidP="00FA7045">
      <w:pPr>
        <w:rPr>
          <w:noProof/>
          <w:lang w:val="nl-NL"/>
        </w:rPr>
      </w:pPr>
      <w:r>
        <w:rPr>
          <w:lang w:val="nl-NL"/>
        </w:rPr>
        <w:lastRenderedPageBreak/>
        <w:t>Als je de code dan runt krijg je dit</w:t>
      </w:r>
      <w:r w:rsidR="00EA6ADA">
        <w:rPr>
          <w:lang w:val="nl-NL"/>
        </w:rPr>
        <w:t xml:space="preserve"> te zien</w:t>
      </w:r>
      <w:r>
        <w:rPr>
          <w:lang w:val="nl-NL"/>
        </w:rPr>
        <w:t xml:space="preserve"> als output voor het uploaden van images:</w:t>
      </w:r>
      <w:r w:rsidRPr="00020365">
        <w:rPr>
          <w:noProof/>
          <w:lang w:val="nl-NL"/>
        </w:rPr>
        <w:t xml:space="preserve"> </w:t>
      </w:r>
      <w:r>
        <w:rPr>
          <w:noProof/>
        </w:rPr>
        <w:drawing>
          <wp:inline distT="0" distB="0" distL="0" distR="0" wp14:anchorId="05B9D1CC" wp14:editId="61A999AA">
            <wp:extent cx="5760720" cy="10979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C9FE" w14:textId="376502E4" w:rsidR="00C313DC" w:rsidRPr="00C313DC" w:rsidRDefault="00764ECA" w:rsidP="00C313DC">
      <w:pPr>
        <w:rPr>
          <w:lang w:val="nl-NL"/>
        </w:rPr>
      </w:pPr>
      <w:r>
        <w:rPr>
          <w:lang w:val="nl-NL"/>
        </w:rPr>
        <w:t xml:space="preserve">Hierna moeten we </w:t>
      </w:r>
      <w:r w:rsidR="003D6FAB">
        <w:rPr>
          <w:lang w:val="nl-NL"/>
        </w:rPr>
        <w:t>nog een stukje code toevoegen van de quickstart tutorial van de Azure website.</w:t>
      </w:r>
    </w:p>
    <w:p w14:paraId="026DD0E3" w14:textId="40665EDB" w:rsidR="00717B60" w:rsidRPr="00717B60" w:rsidRDefault="003D6FAB" w:rsidP="00717B60">
      <w:pPr>
        <w:rPr>
          <w:lang w:val="nl-NL"/>
        </w:rPr>
      </w:pPr>
      <w:r>
        <w:rPr>
          <w:lang w:val="nl-NL"/>
        </w:rPr>
        <w:t xml:space="preserve">Deze code gaat </w:t>
      </w:r>
      <w:r w:rsidR="00E96E00">
        <w:rPr>
          <w:lang w:val="nl-NL"/>
        </w:rPr>
        <w:t xml:space="preserve">de foto’s samen met de coördinaten uploaden naar het </w:t>
      </w:r>
      <w:r w:rsidR="00ED7C8C">
        <w:rPr>
          <w:lang w:val="nl-NL"/>
        </w:rPr>
        <w:t>Custom Vision</w:t>
      </w:r>
      <w:r w:rsidR="00E96E00">
        <w:rPr>
          <w:lang w:val="nl-NL"/>
        </w:rPr>
        <w:t xml:space="preserve"> project</w:t>
      </w:r>
      <w:r w:rsidR="005C3FAC">
        <w:rPr>
          <w:lang w:val="nl-NL"/>
        </w:rPr>
        <w:t>:</w:t>
      </w:r>
    </w:p>
    <w:p w14:paraId="2834502A" w14:textId="4F64516C" w:rsidR="005C3FAC" w:rsidRDefault="005C3FAC">
      <w:pPr>
        <w:rPr>
          <w:lang w:val="nl-NL"/>
        </w:rPr>
      </w:pPr>
      <w:r>
        <w:rPr>
          <w:noProof/>
        </w:rPr>
        <w:drawing>
          <wp:inline distT="0" distB="0" distL="0" distR="0" wp14:anchorId="569484D5" wp14:editId="145FED48">
            <wp:extent cx="6540282" cy="1859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69331" cy="186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5987" w14:textId="5DCD75A7" w:rsidR="00EA4EF0" w:rsidRPr="00EA4EF0" w:rsidRDefault="00F65CFC" w:rsidP="00154275">
      <w:pPr>
        <w:pStyle w:val="Heading2"/>
      </w:pPr>
      <w:bookmarkStart w:id="8" w:name="_Toc18677251"/>
      <w:proofErr w:type="spellStart"/>
      <w:r>
        <w:t>Handleiding</w:t>
      </w:r>
      <w:bookmarkEnd w:id="8"/>
      <w:proofErr w:type="spellEnd"/>
    </w:p>
    <w:p w14:paraId="39C01F40" w14:textId="2DD2DA88" w:rsidR="00E9362B" w:rsidRPr="00E9362B" w:rsidRDefault="00D10FBD" w:rsidP="00FC1BD7">
      <w:pPr>
        <w:pStyle w:val="ListParagraph"/>
        <w:numPr>
          <w:ilvl w:val="0"/>
          <w:numId w:val="12"/>
        </w:numPr>
        <w:rPr>
          <w:lang w:val="nl-NL"/>
        </w:rPr>
      </w:pPr>
      <w:r w:rsidRPr="00FC1BD7">
        <w:rPr>
          <w:lang w:val="nl-NL"/>
        </w:rPr>
        <w:t xml:space="preserve">Je </w:t>
      </w:r>
      <w:proofErr w:type="spellStart"/>
      <w:r w:rsidRPr="00FC1BD7">
        <w:rPr>
          <w:lang w:val="nl-NL"/>
        </w:rPr>
        <w:t>cloned</w:t>
      </w:r>
      <w:proofErr w:type="spellEnd"/>
      <w:r w:rsidRPr="00FC1BD7">
        <w:rPr>
          <w:lang w:val="nl-NL"/>
        </w:rPr>
        <w:t xml:space="preserve"> de </w:t>
      </w:r>
      <w:proofErr w:type="spellStart"/>
      <w:r w:rsidRPr="00FC1BD7">
        <w:rPr>
          <w:lang w:val="nl-NL"/>
        </w:rPr>
        <w:t>repo</w:t>
      </w:r>
      <w:proofErr w:type="spellEnd"/>
      <w:r w:rsidRPr="00FC1BD7">
        <w:rPr>
          <w:lang w:val="nl-NL"/>
        </w:rPr>
        <w:t xml:space="preserve"> van dit project </w:t>
      </w:r>
      <w:r w:rsidR="0076249B" w:rsidRPr="00FC1BD7">
        <w:rPr>
          <w:lang w:val="nl-NL"/>
        </w:rPr>
        <w:t xml:space="preserve">van github.com: </w:t>
      </w:r>
      <w:r w:rsidR="00532706" w:rsidRPr="00532706">
        <w:rPr>
          <w:lang w:val="nl-NL"/>
        </w:rPr>
        <w:t>https://github.com/WouterVanloocke/EyePark.git</w:t>
      </w:r>
    </w:p>
    <w:p w14:paraId="050F5582" w14:textId="66504F3D" w:rsidR="00723CB5" w:rsidRPr="00723CB5" w:rsidRDefault="00FC1BD7" w:rsidP="00723CB5">
      <w:pPr>
        <w:pStyle w:val="ListParagraph"/>
        <w:numPr>
          <w:ilvl w:val="0"/>
          <w:numId w:val="12"/>
        </w:numPr>
        <w:rPr>
          <w:lang w:val="nl-NL"/>
        </w:rPr>
      </w:pPr>
      <w:r>
        <w:rPr>
          <w:lang w:val="nl-NL"/>
        </w:rPr>
        <w:t xml:space="preserve">Je plaatst alle foto’s die je wilt laten herkennen in de map: </w:t>
      </w:r>
      <w:r w:rsidR="003C4932" w:rsidRPr="003C4932">
        <w:rPr>
          <w:lang w:val="nl-NL"/>
        </w:rPr>
        <w:t>yolov3-master\data\samples</w:t>
      </w:r>
      <w:r w:rsidR="00BE5451">
        <w:rPr>
          <w:lang w:val="nl-NL"/>
        </w:rPr>
        <w:t>. De foto’s mogen niet groter zijn dan 4MB</w:t>
      </w:r>
    </w:p>
    <w:p w14:paraId="3B135809" w14:textId="77777777" w:rsidR="00E109F6" w:rsidRDefault="00021105" w:rsidP="005A77AF">
      <w:pPr>
        <w:pStyle w:val="ListParagraph"/>
        <w:numPr>
          <w:ilvl w:val="0"/>
          <w:numId w:val="12"/>
        </w:numPr>
        <w:rPr>
          <w:lang w:val="nl-NL"/>
        </w:rPr>
      </w:pPr>
      <w:r>
        <w:rPr>
          <w:lang w:val="nl-NL"/>
        </w:rPr>
        <w:t xml:space="preserve">Je roept het script op </w:t>
      </w:r>
      <w:r w:rsidR="00207AFE">
        <w:rPr>
          <w:lang w:val="nl-NL"/>
        </w:rPr>
        <w:t xml:space="preserve">vanuit </w:t>
      </w:r>
      <w:r w:rsidR="00933EC2" w:rsidRPr="003C4932">
        <w:rPr>
          <w:lang w:val="nl-NL"/>
        </w:rPr>
        <w:t>yolov3-master\</w:t>
      </w:r>
      <w:r>
        <w:rPr>
          <w:lang w:val="nl-NL"/>
        </w:rPr>
        <w:t xml:space="preserve"> met het commando</w:t>
      </w:r>
      <w:r w:rsidR="00207AFE">
        <w:rPr>
          <w:lang w:val="nl-NL"/>
        </w:rPr>
        <w:t xml:space="preserve"> </w:t>
      </w:r>
      <w:r>
        <w:rPr>
          <w:lang w:val="nl-NL"/>
        </w:rPr>
        <w:t xml:space="preserve">: </w:t>
      </w:r>
    </w:p>
    <w:p w14:paraId="0E0B8C39" w14:textId="56A11C24" w:rsidR="00E109F6" w:rsidRPr="00E109F6" w:rsidRDefault="00E109F6" w:rsidP="00E109F6">
      <w:pPr>
        <w:pStyle w:val="ListParagraph"/>
        <w:numPr>
          <w:ilvl w:val="1"/>
          <w:numId w:val="12"/>
        </w:numPr>
      </w:pPr>
      <w:r>
        <w:t xml:space="preserve">Linux: </w:t>
      </w:r>
      <w:r w:rsidRPr="00E109F6">
        <w:t>python3 detect.py --</w:t>
      </w:r>
      <w:proofErr w:type="spellStart"/>
      <w:r w:rsidRPr="00E109F6">
        <w:t>cfg</w:t>
      </w:r>
      <w:proofErr w:type="spellEnd"/>
      <w:r w:rsidRPr="00E109F6">
        <w:t xml:space="preserve"> </w:t>
      </w:r>
      <w:proofErr w:type="spellStart"/>
      <w:r w:rsidRPr="00E109F6">
        <w:t>cfg</w:t>
      </w:r>
      <w:proofErr w:type="spellEnd"/>
      <w:r w:rsidRPr="00E109F6">
        <w:t>/yolov3.cfg --weights weights/yolov3.weights</w:t>
      </w:r>
    </w:p>
    <w:p w14:paraId="5D9A5B57" w14:textId="5A5A8658" w:rsidR="00E109F6" w:rsidRPr="00E109F6" w:rsidRDefault="00E109F6" w:rsidP="00E109F6">
      <w:pPr>
        <w:pStyle w:val="ListParagraph"/>
        <w:numPr>
          <w:ilvl w:val="1"/>
          <w:numId w:val="12"/>
        </w:numPr>
      </w:pPr>
      <w:r>
        <w:t xml:space="preserve">Windows: </w:t>
      </w:r>
      <w:r w:rsidRPr="00E109F6">
        <w:t>python detect.py --</w:t>
      </w:r>
      <w:proofErr w:type="spellStart"/>
      <w:r w:rsidRPr="00E109F6">
        <w:t>cfg</w:t>
      </w:r>
      <w:proofErr w:type="spellEnd"/>
      <w:r w:rsidRPr="00E109F6">
        <w:t xml:space="preserve"> </w:t>
      </w:r>
      <w:proofErr w:type="spellStart"/>
      <w:r w:rsidRPr="00E109F6">
        <w:t>cfg</w:t>
      </w:r>
      <w:proofErr w:type="spellEnd"/>
      <w:r w:rsidRPr="00E109F6">
        <w:t>/yolov3.cfg --weights weights/yolov3.weights</w:t>
      </w:r>
    </w:p>
    <w:p w14:paraId="5F14722B" w14:textId="368BB48E" w:rsidR="00AB216D" w:rsidRPr="00AB216D" w:rsidRDefault="004517E3" w:rsidP="00AB216D">
      <w:pPr>
        <w:pStyle w:val="ListParagraph"/>
        <w:numPr>
          <w:ilvl w:val="0"/>
          <w:numId w:val="12"/>
        </w:numPr>
        <w:rPr>
          <w:lang w:val="nl-NL"/>
        </w:rPr>
      </w:pPr>
      <w:r>
        <w:rPr>
          <w:lang w:val="nl-NL"/>
        </w:rPr>
        <w:lastRenderedPageBreak/>
        <w:t xml:space="preserve">Hierna kan je een kijkje nemen in </w:t>
      </w:r>
      <w:r w:rsidRPr="003C4932">
        <w:rPr>
          <w:lang w:val="nl-NL"/>
        </w:rPr>
        <w:t>yolov3-master\</w:t>
      </w:r>
      <w:r w:rsidR="00FA59F0">
        <w:rPr>
          <w:lang w:val="nl-NL"/>
        </w:rPr>
        <w:t>output</w:t>
      </w:r>
      <w:r w:rsidR="006B16A7">
        <w:rPr>
          <w:lang w:val="nl-NL"/>
        </w:rPr>
        <w:t xml:space="preserve">. Hierin staan de foto’s </w:t>
      </w:r>
      <w:r w:rsidR="00E378AE">
        <w:rPr>
          <w:lang w:val="nl-NL"/>
        </w:rPr>
        <w:t xml:space="preserve">met de rechthoeken </w:t>
      </w:r>
      <w:r w:rsidR="002A4547">
        <w:rPr>
          <w:lang w:val="nl-NL"/>
        </w:rPr>
        <w:t>a</w:t>
      </w:r>
      <w:r w:rsidR="009342A9">
        <w:rPr>
          <w:lang w:val="nl-NL"/>
        </w:rPr>
        <w:t>an de hand van het yolov3 model:</w:t>
      </w:r>
      <w:r w:rsidR="00DC40C1">
        <w:rPr>
          <w:noProof/>
          <w:lang w:val="nl-NL"/>
        </w:rPr>
        <w:drawing>
          <wp:inline distT="0" distB="0" distL="0" distR="0" wp14:anchorId="3FF27326" wp14:editId="00B4E396">
            <wp:extent cx="5760720" cy="3459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24050" w14:textId="09AF92A6" w:rsidR="002700F1" w:rsidRPr="002700F1" w:rsidRDefault="00DC40C1" w:rsidP="002700F1">
      <w:pPr>
        <w:pStyle w:val="ListParagraph"/>
        <w:numPr>
          <w:ilvl w:val="0"/>
          <w:numId w:val="12"/>
        </w:numPr>
        <w:rPr>
          <w:lang w:val="nl-NL"/>
        </w:rPr>
      </w:pPr>
      <w:r>
        <w:rPr>
          <w:lang w:val="nl-NL"/>
        </w:rPr>
        <w:t xml:space="preserve">Wanneer je gaat kijken in het portaal van </w:t>
      </w:r>
      <w:r w:rsidR="00ED7C8C">
        <w:rPr>
          <w:lang w:val="nl-NL"/>
        </w:rPr>
        <w:t>Custom Vision</w:t>
      </w:r>
      <w:r>
        <w:rPr>
          <w:lang w:val="nl-NL"/>
        </w:rPr>
        <w:t xml:space="preserve">, dan zie je dat deze foto er ook staat </w:t>
      </w:r>
      <w:r w:rsidR="00A61875">
        <w:rPr>
          <w:lang w:val="nl-NL"/>
        </w:rPr>
        <w:t>met de rechthoeken rond de auto’s:</w:t>
      </w:r>
      <w:r w:rsidR="0007005A" w:rsidRPr="0007005A">
        <w:rPr>
          <w:noProof/>
          <w:lang w:val="nl-NL"/>
        </w:rPr>
        <w:t xml:space="preserve"> </w:t>
      </w:r>
      <w:r w:rsidR="0007005A">
        <w:rPr>
          <w:noProof/>
        </w:rPr>
        <w:drawing>
          <wp:inline distT="0" distB="0" distL="0" distR="0" wp14:anchorId="45629924" wp14:editId="4BABBA9F">
            <wp:extent cx="5760720" cy="3642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5CED" w14:textId="1709A460" w:rsidR="00772C5F" w:rsidRDefault="009A2C2B" w:rsidP="008B24A2">
      <w:pPr>
        <w:pStyle w:val="ListParagraph"/>
        <w:numPr>
          <w:ilvl w:val="0"/>
          <w:numId w:val="12"/>
        </w:numPr>
        <w:rPr>
          <w:lang w:val="nl-NL"/>
        </w:rPr>
      </w:pPr>
      <w:r>
        <w:rPr>
          <w:noProof/>
          <w:lang w:val="nl-NL"/>
        </w:rPr>
        <w:t>Je kan maximaal 64 fot</w:t>
      </w:r>
      <w:r w:rsidR="00D4039D">
        <w:rPr>
          <w:noProof/>
          <w:lang w:val="nl-NL"/>
        </w:rPr>
        <w:t>o</w:t>
      </w:r>
      <w:r>
        <w:rPr>
          <w:noProof/>
          <w:lang w:val="nl-NL"/>
        </w:rPr>
        <w:t xml:space="preserve">’s per keer laten herkennen dus </w:t>
      </w:r>
      <w:r w:rsidR="00A70B7D">
        <w:rPr>
          <w:noProof/>
          <w:lang w:val="nl-NL"/>
        </w:rPr>
        <w:t xml:space="preserve">als je meer foto’s hebt dan zal je het script meerdere malen moeten </w:t>
      </w:r>
      <w:r w:rsidR="00094DC0">
        <w:rPr>
          <w:noProof/>
          <w:lang w:val="nl-NL"/>
        </w:rPr>
        <w:t>uitvoeren</w:t>
      </w:r>
      <w:r w:rsidR="00A70B7D">
        <w:rPr>
          <w:noProof/>
          <w:lang w:val="nl-NL"/>
        </w:rPr>
        <w:t>.</w:t>
      </w:r>
      <w:r w:rsidR="00125A9F">
        <w:rPr>
          <w:noProof/>
          <w:lang w:val="nl-NL"/>
        </w:rPr>
        <w:t xml:space="preserve"> </w:t>
      </w:r>
    </w:p>
    <w:p w14:paraId="7225F71F" w14:textId="1EEF3BA2" w:rsidR="005A3E7E" w:rsidRPr="00772C5F" w:rsidRDefault="00772C5F" w:rsidP="00772C5F">
      <w:pPr>
        <w:rPr>
          <w:lang w:val="nl-NL"/>
        </w:rPr>
      </w:pPr>
      <w:r>
        <w:rPr>
          <w:lang w:val="nl-NL"/>
        </w:rPr>
        <w:br w:type="page"/>
      </w:r>
    </w:p>
    <w:p w14:paraId="42C3F0D9" w14:textId="2C438C3D" w:rsidR="00336368" w:rsidRPr="001B2DE0" w:rsidRDefault="001315ED" w:rsidP="002671D8">
      <w:pPr>
        <w:pStyle w:val="Heading1"/>
      </w:pPr>
      <w:bookmarkStart w:id="9" w:name="_Toc18677252"/>
      <w:proofErr w:type="spellStart"/>
      <w:r>
        <w:lastRenderedPageBreak/>
        <w:t>Webtaken</w:t>
      </w:r>
      <w:bookmarkEnd w:id="9"/>
      <w:proofErr w:type="spellEnd"/>
    </w:p>
    <w:p w14:paraId="22C3F301" w14:textId="115B58C3" w:rsidR="00CC7D91" w:rsidRPr="0090487F" w:rsidRDefault="00E33561" w:rsidP="00E33561">
      <w:pPr>
        <w:rPr>
          <w:lang w:val="nl-BE"/>
        </w:rPr>
      </w:pPr>
      <w:r w:rsidRPr="0090487F">
        <w:rPr>
          <w:lang w:val="nl-BE"/>
        </w:rPr>
        <w:t xml:space="preserve">In ons stagedossier </w:t>
      </w:r>
      <w:r w:rsidR="0090487F" w:rsidRPr="0090487F">
        <w:rPr>
          <w:lang w:val="nl-BE"/>
        </w:rPr>
        <w:t xml:space="preserve">vind je </w:t>
      </w:r>
      <w:r w:rsidR="00F61140">
        <w:rPr>
          <w:lang w:val="nl-BE"/>
        </w:rPr>
        <w:t xml:space="preserve">meer informatie over de werking van onze </w:t>
      </w:r>
      <w:proofErr w:type="spellStart"/>
      <w:r w:rsidR="00F61140">
        <w:rPr>
          <w:lang w:val="nl-BE"/>
        </w:rPr>
        <w:t>webtaken</w:t>
      </w:r>
      <w:proofErr w:type="spellEnd"/>
      <w:r w:rsidR="00F61140">
        <w:rPr>
          <w:lang w:val="nl-BE"/>
        </w:rPr>
        <w:t xml:space="preserve"> en </w:t>
      </w:r>
      <w:r w:rsidR="00CC7D91">
        <w:rPr>
          <w:lang w:val="nl-BE"/>
        </w:rPr>
        <w:t xml:space="preserve">hoe je een </w:t>
      </w:r>
      <w:proofErr w:type="spellStart"/>
      <w:r w:rsidR="00CC7D91">
        <w:rPr>
          <w:lang w:val="nl-BE"/>
        </w:rPr>
        <w:t>webtaak</w:t>
      </w:r>
      <w:proofErr w:type="spellEnd"/>
      <w:r w:rsidR="00CC7D91">
        <w:rPr>
          <w:lang w:val="nl-BE"/>
        </w:rPr>
        <w:t xml:space="preserve"> moet </w:t>
      </w:r>
      <w:r w:rsidR="00AB272E">
        <w:rPr>
          <w:lang w:val="nl-BE"/>
        </w:rPr>
        <w:t>aanmaken.</w:t>
      </w:r>
    </w:p>
    <w:p w14:paraId="42C3F0DA" w14:textId="43226DC4" w:rsidR="00336368" w:rsidRPr="001B2DE0" w:rsidRDefault="001315ED" w:rsidP="002671D8">
      <w:pPr>
        <w:pStyle w:val="Heading2"/>
      </w:pPr>
      <w:bookmarkStart w:id="10" w:name="_Toc18677253"/>
      <w:proofErr w:type="spellStart"/>
      <w:r>
        <w:t>Analyse</w:t>
      </w:r>
      <w:bookmarkEnd w:id="10"/>
      <w:proofErr w:type="spellEnd"/>
    </w:p>
    <w:p w14:paraId="42C3F0DB" w14:textId="0811EB82" w:rsidR="009164EF" w:rsidRDefault="001315ED" w:rsidP="009164EF">
      <w:pPr>
        <w:rPr>
          <w:lang w:val="nl-BE"/>
        </w:rPr>
      </w:pPr>
      <w:r w:rsidRPr="001315ED">
        <w:rPr>
          <w:lang w:val="nl-BE"/>
        </w:rPr>
        <w:t>Net zoals tijdens de s</w:t>
      </w:r>
      <w:r>
        <w:rPr>
          <w:lang w:val="nl-BE"/>
        </w:rPr>
        <w:t xml:space="preserve">tage hebben we nog steeds een </w:t>
      </w:r>
      <w:proofErr w:type="spellStart"/>
      <w:r>
        <w:rPr>
          <w:lang w:val="nl-BE"/>
        </w:rPr>
        <w:t>webtaak</w:t>
      </w:r>
      <w:proofErr w:type="spellEnd"/>
      <w:r>
        <w:rPr>
          <w:lang w:val="nl-BE"/>
        </w:rPr>
        <w:t xml:space="preserve"> die ieder uur het totaal aantal vrije plaatsen gaat opslaan in de databank.</w:t>
      </w:r>
      <w:r w:rsidR="00633EA6">
        <w:rPr>
          <w:lang w:val="nl-BE"/>
        </w:rPr>
        <w:t xml:space="preserve"> Deze data wordt weergegeven op de landing page van de website.</w:t>
      </w:r>
    </w:p>
    <w:p w14:paraId="0AEADF1E" w14:textId="6A11872E" w:rsidR="00F918EC" w:rsidRDefault="00F918EC" w:rsidP="00F918EC">
      <w:pPr>
        <w:pStyle w:val="Heading2"/>
        <w:rPr>
          <w:lang w:val="nl-BE"/>
        </w:rPr>
      </w:pPr>
      <w:bookmarkStart w:id="11" w:name="_Toc18677254"/>
      <w:r>
        <w:rPr>
          <w:lang w:val="nl-BE"/>
        </w:rPr>
        <w:t>Herkenning</w:t>
      </w:r>
      <w:bookmarkEnd w:id="11"/>
    </w:p>
    <w:p w14:paraId="3D7BCDF9" w14:textId="129817F7" w:rsidR="00F918EC" w:rsidRDefault="00F918EC" w:rsidP="00F918EC">
      <w:pPr>
        <w:rPr>
          <w:lang w:val="nl-BE"/>
        </w:rPr>
      </w:pPr>
      <w:r>
        <w:rPr>
          <w:lang w:val="nl-BE"/>
        </w:rPr>
        <w:t xml:space="preserve">We gebruiken ook nog ons herkenningsscript dat we tijdens de stage hebben gemaakt, maar </w:t>
      </w:r>
      <w:r w:rsidR="00947B28">
        <w:rPr>
          <w:lang w:val="nl-BE"/>
        </w:rPr>
        <w:t xml:space="preserve">deze periode hebben </w:t>
      </w:r>
      <w:r>
        <w:rPr>
          <w:lang w:val="nl-BE"/>
        </w:rPr>
        <w:t>aangepast. We hebben de tijd die nodig is om een foto te analyseren o</w:t>
      </w:r>
      <w:r w:rsidR="00FB1003">
        <w:rPr>
          <w:lang w:val="nl-BE"/>
        </w:rPr>
        <w:t>m</w:t>
      </w:r>
      <w:r>
        <w:rPr>
          <w:lang w:val="nl-BE"/>
        </w:rPr>
        <w:t xml:space="preserve"> </w:t>
      </w:r>
      <w:r w:rsidR="00FB1003">
        <w:rPr>
          <w:lang w:val="nl-BE"/>
        </w:rPr>
        <w:t>nieuwe</w:t>
      </w:r>
      <w:r>
        <w:rPr>
          <w:lang w:val="nl-BE"/>
        </w:rPr>
        <w:t xml:space="preserve"> parkeerplaatsen </w:t>
      </w:r>
      <w:r w:rsidR="00FB1003">
        <w:rPr>
          <w:lang w:val="nl-BE"/>
        </w:rPr>
        <w:t xml:space="preserve">te herkennen </w:t>
      </w:r>
      <w:r>
        <w:rPr>
          <w:lang w:val="nl-BE"/>
        </w:rPr>
        <w:t xml:space="preserve">teruggebracht van 5 minuten naar 20 seconden. </w:t>
      </w:r>
      <w:r w:rsidR="001A4FEE">
        <w:rPr>
          <w:lang w:val="nl-BE"/>
        </w:rPr>
        <w:t>Hierdoor</w:t>
      </w:r>
      <w:r w:rsidR="002504BA">
        <w:rPr>
          <w:lang w:val="nl-BE"/>
        </w:rPr>
        <w:t xml:space="preserve"> hebben we ook een functie kunnen maken waardoor</w:t>
      </w:r>
      <w:r w:rsidR="001A4FEE">
        <w:rPr>
          <w:lang w:val="nl-BE"/>
        </w:rPr>
        <w:t xml:space="preserve"> de kans kleiner </w:t>
      </w:r>
      <w:r w:rsidR="002504BA">
        <w:rPr>
          <w:lang w:val="nl-BE"/>
        </w:rPr>
        <w:t>is</w:t>
      </w:r>
      <w:r w:rsidR="001A4FEE">
        <w:rPr>
          <w:lang w:val="nl-BE"/>
        </w:rPr>
        <w:t xml:space="preserve"> </w:t>
      </w:r>
      <w:r w:rsidR="0083677B">
        <w:rPr>
          <w:lang w:val="nl-BE"/>
        </w:rPr>
        <w:t xml:space="preserve">geworden </w:t>
      </w:r>
      <w:r w:rsidR="001A4FEE">
        <w:rPr>
          <w:lang w:val="nl-BE"/>
        </w:rPr>
        <w:t xml:space="preserve">dat er foute </w:t>
      </w:r>
      <w:r w:rsidR="006D2050">
        <w:rPr>
          <w:lang w:val="nl-BE"/>
        </w:rPr>
        <w:t xml:space="preserve">of dubbele </w:t>
      </w:r>
      <w:r w:rsidR="001A4FEE">
        <w:rPr>
          <w:lang w:val="nl-BE"/>
        </w:rPr>
        <w:t>waarden w</w:t>
      </w:r>
      <w:r w:rsidR="0083677B">
        <w:rPr>
          <w:lang w:val="nl-BE"/>
        </w:rPr>
        <w:t>o</w:t>
      </w:r>
      <w:r w:rsidR="001A4FEE">
        <w:rPr>
          <w:lang w:val="nl-BE"/>
        </w:rPr>
        <w:t xml:space="preserve">rden toegevoegd </w:t>
      </w:r>
      <w:r w:rsidR="00374403">
        <w:rPr>
          <w:lang w:val="nl-BE"/>
        </w:rPr>
        <w:t>aan</w:t>
      </w:r>
      <w:r w:rsidR="001A4FEE">
        <w:rPr>
          <w:lang w:val="nl-BE"/>
        </w:rPr>
        <w:t xml:space="preserve"> de databank.</w:t>
      </w:r>
    </w:p>
    <w:p w14:paraId="3E4C2522" w14:textId="5B5B3D71" w:rsidR="001A4FEE" w:rsidRDefault="001A4FEE" w:rsidP="00F918EC">
      <w:pPr>
        <w:rPr>
          <w:lang w:val="nl-BE"/>
        </w:rPr>
      </w:pPr>
      <w:r>
        <w:rPr>
          <w:lang w:val="nl-BE"/>
        </w:rPr>
        <w:t>De werkwijze van het toevoegen van parkeerplaatsen is nog steeds dezelfde.</w:t>
      </w:r>
      <w:r w:rsidR="007F724C">
        <w:rPr>
          <w:lang w:val="nl-BE"/>
        </w:rPr>
        <w:t xml:space="preserve"> Wanneer een auto 2 foto’s na elkaar </w:t>
      </w:r>
      <w:r w:rsidR="007A44BB">
        <w:rPr>
          <w:lang w:val="nl-BE"/>
        </w:rPr>
        <w:t>op dezelfde plaats staat</w:t>
      </w:r>
      <w:r w:rsidR="00040A64">
        <w:rPr>
          <w:lang w:val="nl-BE"/>
        </w:rPr>
        <w:t xml:space="preserve"> zullen de coördinaten van deze locatie worden opgeslagen in de</w:t>
      </w:r>
      <w:r w:rsidR="00374403">
        <w:rPr>
          <w:lang w:val="nl-BE"/>
        </w:rPr>
        <w:t xml:space="preserve"> databank.</w:t>
      </w:r>
      <w:r w:rsidR="00DC6C1E">
        <w:rPr>
          <w:lang w:val="nl-BE"/>
        </w:rPr>
        <w:t xml:space="preserve"> Het maximum aantal plaatsen op een parking wordt nu dynamisch bepaald. </w:t>
      </w:r>
      <w:r w:rsidR="000D5AD3">
        <w:rPr>
          <w:lang w:val="nl-BE"/>
        </w:rPr>
        <w:t xml:space="preserve">De administrator kan in de databank een </w:t>
      </w:r>
      <w:r w:rsidR="005011D0">
        <w:rPr>
          <w:lang w:val="nl-BE"/>
        </w:rPr>
        <w:t>waarde</w:t>
      </w:r>
      <w:r w:rsidR="00010520">
        <w:rPr>
          <w:lang w:val="nl-BE"/>
        </w:rPr>
        <w:t xml:space="preserve"> aanpassen waardoor het script stopt met het proberen to</w:t>
      </w:r>
      <w:r w:rsidR="000457B9">
        <w:rPr>
          <w:lang w:val="nl-BE"/>
        </w:rPr>
        <w:t xml:space="preserve">evoegen van </w:t>
      </w:r>
      <w:r w:rsidR="00C05F2E">
        <w:rPr>
          <w:lang w:val="nl-BE"/>
        </w:rPr>
        <w:t>par</w:t>
      </w:r>
      <w:r w:rsidR="006074C8">
        <w:rPr>
          <w:lang w:val="nl-BE"/>
        </w:rPr>
        <w:t>keer</w:t>
      </w:r>
      <w:r w:rsidR="000457B9">
        <w:rPr>
          <w:lang w:val="nl-BE"/>
        </w:rPr>
        <w:t xml:space="preserve">plaatsen </w:t>
      </w:r>
      <w:r w:rsidR="00993ABA">
        <w:rPr>
          <w:lang w:val="nl-BE"/>
        </w:rPr>
        <w:t>voor een bepaalde parking.</w:t>
      </w:r>
    </w:p>
    <w:p w14:paraId="42C3F0EB" w14:textId="2AFA2A82" w:rsidR="00B95518" w:rsidRDefault="00FF1CF9">
      <w:pPr>
        <w:rPr>
          <w:lang w:val="nl-BE"/>
        </w:rPr>
      </w:pPr>
      <w:r>
        <w:rPr>
          <w:lang w:val="nl-BE"/>
        </w:rPr>
        <w:t xml:space="preserve">De laatst genomen foto van elke camera wordt op de website geplaatst en </w:t>
      </w:r>
      <w:r w:rsidR="00681FB6">
        <w:rPr>
          <w:lang w:val="nl-BE"/>
        </w:rPr>
        <w:t>met rode en groene</w:t>
      </w:r>
      <w:r w:rsidR="00FC3429">
        <w:rPr>
          <w:lang w:val="nl-BE"/>
        </w:rPr>
        <w:t xml:space="preserve"> bolletjes worden de bezette en vrije plaatsen</w:t>
      </w:r>
      <w:r w:rsidR="00053794">
        <w:rPr>
          <w:lang w:val="nl-BE"/>
        </w:rPr>
        <w:t xml:space="preserve"> weergegeven.</w:t>
      </w:r>
    </w:p>
    <w:p w14:paraId="5A3D768C" w14:textId="7F09F72D" w:rsidR="00B95518" w:rsidRDefault="009A2D45">
      <w:pPr>
        <w:rPr>
          <w:lang w:val="nl-BE"/>
        </w:rPr>
      </w:pPr>
      <w:r>
        <w:rPr>
          <w:lang w:val="nl-BE"/>
        </w:rPr>
        <w:t xml:space="preserve">Wanneer een camera meer dan </w:t>
      </w:r>
      <w:r w:rsidR="002A70FE">
        <w:rPr>
          <w:lang w:val="nl-BE"/>
        </w:rPr>
        <w:t>één uur geen foto</w:t>
      </w:r>
      <w:r w:rsidR="009C4C98">
        <w:rPr>
          <w:lang w:val="nl-BE"/>
        </w:rPr>
        <w:t xml:space="preserve"> verstuurd heeft zal</w:t>
      </w:r>
      <w:r w:rsidR="00FF3A1F">
        <w:rPr>
          <w:lang w:val="nl-BE"/>
        </w:rPr>
        <w:t xml:space="preserve"> </w:t>
      </w:r>
      <w:r w:rsidR="004C143E">
        <w:rPr>
          <w:lang w:val="nl-BE"/>
        </w:rPr>
        <w:t>het</w:t>
      </w:r>
      <w:r w:rsidR="00FF3A1F">
        <w:rPr>
          <w:lang w:val="nl-BE"/>
        </w:rPr>
        <w:t xml:space="preserve"> script </w:t>
      </w:r>
      <w:r w:rsidR="004C143E">
        <w:rPr>
          <w:lang w:val="nl-BE"/>
        </w:rPr>
        <w:t>de</w:t>
      </w:r>
      <w:r w:rsidR="00FF3A1F">
        <w:rPr>
          <w:lang w:val="nl-BE"/>
        </w:rPr>
        <w:t xml:space="preserve"> statuskolom van de </w:t>
      </w:r>
      <w:r w:rsidR="004C143E">
        <w:rPr>
          <w:lang w:val="nl-BE"/>
        </w:rPr>
        <w:t xml:space="preserve">bijbehorende </w:t>
      </w:r>
      <w:r w:rsidR="00FF3A1F">
        <w:rPr>
          <w:lang w:val="nl-BE"/>
        </w:rPr>
        <w:t xml:space="preserve">parking </w:t>
      </w:r>
      <w:r w:rsidR="004C143E">
        <w:rPr>
          <w:lang w:val="nl-BE"/>
        </w:rPr>
        <w:t>aanpassen</w:t>
      </w:r>
      <w:r w:rsidR="00942055">
        <w:rPr>
          <w:lang w:val="nl-BE"/>
        </w:rPr>
        <w:t xml:space="preserve"> in de databank</w:t>
      </w:r>
      <w:r w:rsidR="006D2050">
        <w:rPr>
          <w:lang w:val="nl-BE"/>
        </w:rPr>
        <w:t xml:space="preserve"> om te laten weten dat er iets mis is met deze camera</w:t>
      </w:r>
      <w:r w:rsidR="001C19F9">
        <w:rPr>
          <w:lang w:val="nl-BE"/>
        </w:rPr>
        <w:t>.</w:t>
      </w:r>
      <w:r w:rsidR="00B95518">
        <w:rPr>
          <w:lang w:val="nl-BE"/>
        </w:rPr>
        <w:br w:type="page"/>
      </w:r>
    </w:p>
    <w:p w14:paraId="7786A473" w14:textId="590A2F6E" w:rsidR="00E002A2" w:rsidRPr="00E002A2" w:rsidRDefault="009B2C62" w:rsidP="00E002A2">
      <w:pPr>
        <w:pStyle w:val="Heading1"/>
      </w:pPr>
      <w:bookmarkStart w:id="12" w:name="_Toc18677255"/>
      <w:proofErr w:type="spellStart"/>
      <w:r>
        <w:lastRenderedPageBreak/>
        <w:t>Conclusie</w:t>
      </w:r>
      <w:bookmarkEnd w:id="12"/>
      <w:proofErr w:type="spellEnd"/>
    </w:p>
    <w:p w14:paraId="1B1BBE7F" w14:textId="109012BA" w:rsidR="009B2C62" w:rsidRDefault="00194771" w:rsidP="009B2C62">
      <w:pPr>
        <w:rPr>
          <w:lang w:val="nl-BE"/>
        </w:rPr>
      </w:pPr>
      <w:r>
        <w:rPr>
          <w:lang w:val="nl-BE"/>
        </w:rPr>
        <w:t xml:space="preserve">De hoek </w:t>
      </w:r>
      <w:r w:rsidR="00EA6BDB">
        <w:rPr>
          <w:lang w:val="nl-BE"/>
        </w:rPr>
        <w:t>waarmee</w:t>
      </w:r>
      <w:r>
        <w:rPr>
          <w:lang w:val="nl-BE"/>
        </w:rPr>
        <w:t xml:space="preserve"> de camera</w:t>
      </w:r>
      <w:r w:rsidR="00EA6BDB">
        <w:rPr>
          <w:lang w:val="nl-BE"/>
        </w:rPr>
        <w:t xml:space="preserve"> naar de parking kijkt</w:t>
      </w:r>
      <w:r>
        <w:rPr>
          <w:lang w:val="nl-BE"/>
        </w:rPr>
        <w:t xml:space="preserve"> is zeer belangrijk</w:t>
      </w:r>
      <w:r w:rsidR="00DD4D3F">
        <w:rPr>
          <w:lang w:val="nl-BE"/>
        </w:rPr>
        <w:t>!</w:t>
      </w:r>
      <w:r>
        <w:rPr>
          <w:lang w:val="nl-BE"/>
        </w:rPr>
        <w:t xml:space="preserve"> Wanneer je zo kostenefficiënt mogelijk </w:t>
      </w:r>
      <w:r w:rsidR="00045030">
        <w:rPr>
          <w:lang w:val="nl-BE"/>
        </w:rPr>
        <w:t>te werk</w:t>
      </w:r>
      <w:r w:rsidR="00A85B2A">
        <w:rPr>
          <w:lang w:val="nl-BE"/>
        </w:rPr>
        <w:t xml:space="preserve"> </w:t>
      </w:r>
      <w:r w:rsidR="00997456">
        <w:rPr>
          <w:lang w:val="nl-BE"/>
        </w:rPr>
        <w:t>wil gaan</w:t>
      </w:r>
      <w:r w:rsidR="006960A4">
        <w:rPr>
          <w:lang w:val="nl-BE"/>
        </w:rPr>
        <w:t xml:space="preserve"> wil je zoveel mogelijk met </w:t>
      </w:r>
      <w:r w:rsidR="004B20FF">
        <w:rPr>
          <w:lang w:val="nl-BE"/>
        </w:rPr>
        <w:t xml:space="preserve">grote hoeken werken, maar dit vormt vaak een probleem voor de herkenning. </w:t>
      </w:r>
      <w:r w:rsidR="00264AFD">
        <w:rPr>
          <w:lang w:val="nl-BE"/>
        </w:rPr>
        <w:t>We</w:t>
      </w:r>
      <w:r w:rsidR="0069450F">
        <w:rPr>
          <w:lang w:val="nl-BE"/>
        </w:rPr>
        <w:t xml:space="preserve"> hebben </w:t>
      </w:r>
      <w:r w:rsidR="007C3EF4">
        <w:rPr>
          <w:lang w:val="nl-BE"/>
        </w:rPr>
        <w:t xml:space="preserve">verschillende herkenningsmodellen gebruikt en hebben hieruit geconcludeerd </w:t>
      </w:r>
      <w:r w:rsidR="00537B0A">
        <w:rPr>
          <w:lang w:val="nl-BE"/>
        </w:rPr>
        <w:t xml:space="preserve">dat zelfs de beste </w:t>
      </w:r>
      <w:r w:rsidR="00396A33">
        <w:rPr>
          <w:lang w:val="nl-BE"/>
        </w:rPr>
        <w:t>herkennings</w:t>
      </w:r>
      <w:r w:rsidR="00537B0A">
        <w:rPr>
          <w:lang w:val="nl-BE"/>
        </w:rPr>
        <w:t xml:space="preserve">modellen </w:t>
      </w:r>
      <w:r w:rsidR="00E002A2">
        <w:rPr>
          <w:lang w:val="nl-BE"/>
        </w:rPr>
        <w:t xml:space="preserve">auto’s niet kunnen </w:t>
      </w:r>
      <w:r w:rsidR="00F0375B">
        <w:rPr>
          <w:lang w:val="nl-BE"/>
        </w:rPr>
        <w:t>detecteren</w:t>
      </w:r>
      <w:r w:rsidR="00E002A2">
        <w:rPr>
          <w:lang w:val="nl-BE"/>
        </w:rPr>
        <w:t xml:space="preserve"> in bepaalde hoeken.</w:t>
      </w:r>
      <w:r w:rsidR="00950015">
        <w:rPr>
          <w:lang w:val="nl-BE"/>
        </w:rPr>
        <w:t xml:space="preserve"> Je wil dus een</w:t>
      </w:r>
      <w:r w:rsidR="00BC7ED6">
        <w:rPr>
          <w:lang w:val="nl-BE"/>
        </w:rPr>
        <w:t xml:space="preserve"> zo</w:t>
      </w:r>
      <w:r w:rsidR="00950015">
        <w:rPr>
          <w:lang w:val="nl-BE"/>
        </w:rPr>
        <w:t xml:space="preserve"> recht mogelijke hoek hebben ten opzichte van de auto’s die je wil detecteren</w:t>
      </w:r>
      <w:r w:rsidR="00B845A2">
        <w:rPr>
          <w:lang w:val="nl-BE"/>
        </w:rPr>
        <w:t>. D</w:t>
      </w:r>
      <w:r w:rsidR="00950015">
        <w:rPr>
          <w:lang w:val="nl-BE"/>
        </w:rPr>
        <w:t xml:space="preserve">it zal er voor zorgen </w:t>
      </w:r>
      <w:r w:rsidR="007269C5">
        <w:rPr>
          <w:lang w:val="nl-BE"/>
        </w:rPr>
        <w:t xml:space="preserve">je meer camera’s nodig </w:t>
      </w:r>
      <w:r w:rsidR="000075D7">
        <w:rPr>
          <w:lang w:val="nl-BE"/>
        </w:rPr>
        <w:t xml:space="preserve">hebt, wat resulteert in </w:t>
      </w:r>
      <w:r w:rsidR="000667C1">
        <w:rPr>
          <w:lang w:val="nl-BE"/>
        </w:rPr>
        <w:t xml:space="preserve">een </w:t>
      </w:r>
      <w:r w:rsidR="009804FE">
        <w:rPr>
          <w:lang w:val="nl-BE"/>
        </w:rPr>
        <w:t>hogere kost.</w:t>
      </w:r>
    </w:p>
    <w:p w14:paraId="0E8AB75A" w14:textId="30D3384C" w:rsidR="00C613C3" w:rsidRDefault="00C613C3" w:rsidP="009B2C62">
      <w:pPr>
        <w:rPr>
          <w:lang w:val="nl-BE"/>
        </w:rPr>
      </w:pPr>
      <w:r>
        <w:rPr>
          <w:lang w:val="nl-BE"/>
        </w:rPr>
        <w:t xml:space="preserve">Wat ook nog </w:t>
      </w:r>
      <w:r w:rsidR="00213C52">
        <w:rPr>
          <w:lang w:val="nl-BE"/>
        </w:rPr>
        <w:t>nodig zal zijn</w:t>
      </w:r>
      <w:r>
        <w:rPr>
          <w:lang w:val="nl-BE"/>
        </w:rPr>
        <w:t xml:space="preserve"> is </w:t>
      </w:r>
      <w:r w:rsidR="008B73D9">
        <w:rPr>
          <w:lang w:val="nl-BE"/>
        </w:rPr>
        <w:t>dat</w:t>
      </w:r>
      <w:r>
        <w:rPr>
          <w:lang w:val="nl-BE"/>
        </w:rPr>
        <w:t xml:space="preserve"> ons model verder </w:t>
      </w:r>
      <w:r w:rsidR="008B73D9">
        <w:rPr>
          <w:lang w:val="nl-BE"/>
        </w:rPr>
        <w:t>getraind moet worden</w:t>
      </w:r>
      <w:r>
        <w:rPr>
          <w:lang w:val="nl-BE"/>
        </w:rPr>
        <w:t xml:space="preserve"> met foto’s van veel verschillende parkings vanuit verschillende hoeken</w:t>
      </w:r>
      <w:r w:rsidR="004F70CC">
        <w:rPr>
          <w:lang w:val="nl-BE"/>
        </w:rPr>
        <w:t xml:space="preserve"> </w:t>
      </w:r>
      <w:r w:rsidR="00B24B43">
        <w:rPr>
          <w:lang w:val="nl-BE"/>
        </w:rPr>
        <w:t>om er zo voor te zorgen</w:t>
      </w:r>
      <w:r w:rsidR="004F70CC">
        <w:rPr>
          <w:lang w:val="nl-BE"/>
        </w:rPr>
        <w:t xml:space="preserve"> dat het model uiteindelijk slim genoeg is om </w:t>
      </w:r>
      <w:r w:rsidR="008858AB">
        <w:rPr>
          <w:lang w:val="nl-BE"/>
        </w:rPr>
        <w:t>alle auto’s te herkennen</w:t>
      </w:r>
      <w:r w:rsidR="00B9421A">
        <w:rPr>
          <w:lang w:val="nl-BE"/>
        </w:rPr>
        <w:t xml:space="preserve"> ongeacht van de hoek</w:t>
      </w:r>
      <w:r w:rsidR="008858AB">
        <w:rPr>
          <w:lang w:val="nl-BE"/>
        </w:rPr>
        <w:t>.</w:t>
      </w:r>
    </w:p>
    <w:p w14:paraId="6AC74742" w14:textId="6D3B6B17" w:rsidR="0001201B" w:rsidRDefault="00EC59BA" w:rsidP="009B2C62">
      <w:pPr>
        <w:rPr>
          <w:lang w:val="nl-BE"/>
        </w:rPr>
      </w:pPr>
      <w:r>
        <w:rPr>
          <w:lang w:val="nl-BE"/>
        </w:rPr>
        <w:t xml:space="preserve">Zolang ons model nog niet volledig op punt staat kan je </w:t>
      </w:r>
      <w:r w:rsidR="00627449">
        <w:rPr>
          <w:lang w:val="nl-BE"/>
        </w:rPr>
        <w:t xml:space="preserve">ook gebruik maken </w:t>
      </w:r>
      <w:r w:rsidR="00E31D14">
        <w:rPr>
          <w:lang w:val="nl-BE"/>
        </w:rPr>
        <w:t>van</w:t>
      </w:r>
      <w:r w:rsidR="00627449">
        <w:rPr>
          <w:lang w:val="nl-BE"/>
        </w:rPr>
        <w:t xml:space="preserve"> </w:t>
      </w:r>
      <w:r w:rsidR="00816695">
        <w:rPr>
          <w:lang w:val="nl-BE"/>
        </w:rPr>
        <w:t xml:space="preserve">andere modellen die op het internet te vinden zijn, zoals </w:t>
      </w:r>
      <w:proofErr w:type="spellStart"/>
      <w:r w:rsidR="00816695">
        <w:rPr>
          <w:lang w:val="nl-BE"/>
        </w:rPr>
        <w:t>Mask</w:t>
      </w:r>
      <w:proofErr w:type="spellEnd"/>
      <w:r w:rsidR="00816695">
        <w:rPr>
          <w:lang w:val="nl-BE"/>
        </w:rPr>
        <w:t xml:space="preserve">-RCNN of yolov3. </w:t>
      </w:r>
      <w:r w:rsidR="00F105DC">
        <w:rPr>
          <w:lang w:val="nl-BE"/>
        </w:rPr>
        <w:t xml:space="preserve">Deze modellen werken ook niet goed in </w:t>
      </w:r>
      <w:r w:rsidR="00805529">
        <w:rPr>
          <w:lang w:val="nl-BE"/>
        </w:rPr>
        <w:t xml:space="preserve">bepaalde </w:t>
      </w:r>
      <w:r w:rsidR="00F105DC">
        <w:rPr>
          <w:lang w:val="nl-BE"/>
        </w:rPr>
        <w:t xml:space="preserve">hoeken, maar </w:t>
      </w:r>
      <w:r w:rsidR="0014010A">
        <w:rPr>
          <w:lang w:val="nl-BE"/>
        </w:rPr>
        <w:t xml:space="preserve">als </w:t>
      </w:r>
      <w:r w:rsidR="00781A5F">
        <w:rPr>
          <w:lang w:val="nl-BE"/>
        </w:rPr>
        <w:t xml:space="preserve">beginfase </w:t>
      </w:r>
      <w:r w:rsidR="00D777F8">
        <w:rPr>
          <w:lang w:val="nl-BE"/>
        </w:rPr>
        <w:t xml:space="preserve">van een nieuwe parking kan </w:t>
      </w:r>
      <w:r w:rsidR="00FF08DB">
        <w:rPr>
          <w:lang w:val="nl-BE"/>
        </w:rPr>
        <w:t xml:space="preserve">je beter een van deze </w:t>
      </w:r>
      <w:r w:rsidR="0041143E">
        <w:rPr>
          <w:lang w:val="nl-BE"/>
        </w:rPr>
        <w:t>modellen</w:t>
      </w:r>
      <w:r w:rsidR="00FD5444">
        <w:rPr>
          <w:lang w:val="nl-BE"/>
        </w:rPr>
        <w:t xml:space="preserve"> gebruiken omdat deze universeler getraind zijn </w:t>
      </w:r>
      <w:r w:rsidR="008A5ECB">
        <w:rPr>
          <w:lang w:val="nl-BE"/>
        </w:rPr>
        <w:t xml:space="preserve">op auto’s op verschillende parkings </w:t>
      </w:r>
      <w:r w:rsidR="00FD5444">
        <w:rPr>
          <w:lang w:val="nl-BE"/>
        </w:rPr>
        <w:t xml:space="preserve">dan ons </w:t>
      </w:r>
      <w:r w:rsidR="00570AFF">
        <w:rPr>
          <w:lang w:val="nl-BE"/>
        </w:rPr>
        <w:t xml:space="preserve">eigen </w:t>
      </w:r>
      <w:r w:rsidR="00ED7C8C">
        <w:rPr>
          <w:lang w:val="nl-BE"/>
        </w:rPr>
        <w:t>Custom Vision</w:t>
      </w:r>
      <w:r w:rsidR="00FD5444">
        <w:rPr>
          <w:lang w:val="nl-BE"/>
        </w:rPr>
        <w:t xml:space="preserve"> model</w:t>
      </w:r>
      <w:r w:rsidR="0041143E">
        <w:rPr>
          <w:lang w:val="nl-BE"/>
        </w:rPr>
        <w:t>.</w:t>
      </w:r>
      <w:r w:rsidR="00340010">
        <w:rPr>
          <w:lang w:val="nl-BE"/>
        </w:rPr>
        <w:t xml:space="preserve"> Een andere mogelijkheid is </w:t>
      </w:r>
      <w:r w:rsidR="004F0DB2">
        <w:rPr>
          <w:lang w:val="nl-BE"/>
        </w:rPr>
        <w:t xml:space="preserve">het toevoegen van foto’s </w:t>
      </w:r>
      <w:r w:rsidR="00A52DF8">
        <w:rPr>
          <w:lang w:val="nl-BE"/>
        </w:rPr>
        <w:t xml:space="preserve">aan een reeds bestaand model </w:t>
      </w:r>
      <w:r w:rsidR="0020411C">
        <w:rPr>
          <w:lang w:val="nl-BE"/>
        </w:rPr>
        <w:t xml:space="preserve">en daarna het model opnieuw trainen. Maar dit </w:t>
      </w:r>
      <w:r w:rsidR="001130FF">
        <w:rPr>
          <w:lang w:val="nl-BE"/>
        </w:rPr>
        <w:t>werkt</w:t>
      </w:r>
      <w:r w:rsidR="0020411C">
        <w:rPr>
          <w:lang w:val="nl-BE"/>
        </w:rPr>
        <w:t xml:space="preserve"> niet zo intuïtief als bij </w:t>
      </w:r>
      <w:r w:rsidR="00ED7C8C">
        <w:rPr>
          <w:lang w:val="nl-BE"/>
        </w:rPr>
        <w:t>Custom Vision</w:t>
      </w:r>
      <w:r w:rsidR="0020411C">
        <w:rPr>
          <w:lang w:val="nl-BE"/>
        </w:rPr>
        <w:t>.</w:t>
      </w:r>
    </w:p>
    <w:p w14:paraId="0851E9C1" w14:textId="329CA69B" w:rsidR="00B95518" w:rsidRDefault="00B95518" w:rsidP="009B2C62">
      <w:pPr>
        <w:rPr>
          <w:lang w:val="nl-BE"/>
        </w:rPr>
      </w:pPr>
      <w:r>
        <w:rPr>
          <w:lang w:val="nl-BE"/>
        </w:rPr>
        <w:t>De initiële kost van het project zal vrij hoog zijn omdat je camera’s zal moeten aankopen</w:t>
      </w:r>
      <w:r w:rsidR="00056C0B">
        <w:rPr>
          <w:lang w:val="nl-BE"/>
        </w:rPr>
        <w:t xml:space="preserve">(zie </w:t>
      </w:r>
      <w:proofErr w:type="spellStart"/>
      <w:r w:rsidR="00056C0B">
        <w:rPr>
          <w:lang w:val="nl-BE"/>
        </w:rPr>
        <w:t>excel</w:t>
      </w:r>
      <w:proofErr w:type="spellEnd"/>
      <w:r w:rsidR="00056C0B">
        <w:rPr>
          <w:lang w:val="nl-BE"/>
        </w:rPr>
        <w:t xml:space="preserve"> document met prijzen van camera’s en aanbevelingen)</w:t>
      </w:r>
      <w:r>
        <w:rPr>
          <w:lang w:val="nl-BE"/>
        </w:rPr>
        <w:t>. In het begin</w:t>
      </w:r>
      <w:r w:rsidR="001A793D">
        <w:rPr>
          <w:lang w:val="nl-BE"/>
        </w:rPr>
        <w:t xml:space="preserve">, wanneer </w:t>
      </w:r>
      <w:r w:rsidR="008B2058">
        <w:rPr>
          <w:lang w:val="nl-BE"/>
        </w:rPr>
        <w:t>je je project opstart</w:t>
      </w:r>
      <w:r w:rsidR="00534DD5">
        <w:rPr>
          <w:lang w:val="nl-BE"/>
        </w:rPr>
        <w:t>,</w:t>
      </w:r>
      <w:r>
        <w:rPr>
          <w:lang w:val="nl-BE"/>
        </w:rPr>
        <w:t xml:space="preserve"> zal je je model redelijk vaak </w:t>
      </w:r>
      <w:r w:rsidR="00747977">
        <w:rPr>
          <w:lang w:val="nl-BE"/>
        </w:rPr>
        <w:t>moeten</w:t>
      </w:r>
      <w:r>
        <w:rPr>
          <w:lang w:val="nl-BE"/>
        </w:rPr>
        <w:t xml:space="preserve"> trainen. Dit kost ongeveer €16 per uur en wanneer je ongeveer 1000 foto’s hebt, duurt het trainen ongeveer 2 uur</w:t>
      </w:r>
      <w:r w:rsidR="00F372F1">
        <w:rPr>
          <w:lang w:val="nl-BE"/>
        </w:rPr>
        <w:t>(</w:t>
      </w:r>
      <w:proofErr w:type="spellStart"/>
      <w:r w:rsidR="00F372F1">
        <w:rPr>
          <w:lang w:val="nl-BE"/>
        </w:rPr>
        <w:t>advanced</w:t>
      </w:r>
      <w:proofErr w:type="spellEnd"/>
      <w:r w:rsidR="00F372F1">
        <w:rPr>
          <w:lang w:val="nl-BE"/>
        </w:rPr>
        <w:t xml:space="preserve"> training optie binnen Custom Vision)</w:t>
      </w:r>
      <w:r>
        <w:rPr>
          <w:lang w:val="nl-BE"/>
        </w:rPr>
        <w:t>. Wanneer je meer foto’s hebt zal het trainen ook langer duren</w:t>
      </w:r>
      <w:r w:rsidR="004F39B6">
        <w:rPr>
          <w:lang w:val="nl-BE"/>
        </w:rPr>
        <w:t>, al kan je dit zelf instellen hoelang je je model wil laten trainen</w:t>
      </w:r>
      <w:r w:rsidR="00042118">
        <w:rPr>
          <w:lang w:val="nl-BE"/>
        </w:rPr>
        <w:t>, maar hoe langer je traint, hoe beter je model auto’s zal kunnen herkennen</w:t>
      </w:r>
      <w:r>
        <w:rPr>
          <w:lang w:val="nl-BE"/>
        </w:rPr>
        <w:t>.</w:t>
      </w:r>
    </w:p>
    <w:p w14:paraId="11808026" w14:textId="4F3FB5C9" w:rsidR="00FD1FD1" w:rsidRDefault="00042867" w:rsidP="009B2C62">
      <w:pPr>
        <w:rPr>
          <w:lang w:val="nl-BE"/>
        </w:rPr>
      </w:pPr>
      <w:r>
        <w:rPr>
          <w:lang w:val="nl-BE"/>
        </w:rPr>
        <w:t xml:space="preserve">De operationele kost zal niet erg hoog liggen, </w:t>
      </w:r>
      <w:r w:rsidR="0002459D">
        <w:rPr>
          <w:lang w:val="nl-BE"/>
        </w:rPr>
        <w:t>wanneer je niet meer moet trainen</w:t>
      </w:r>
      <w:r w:rsidR="00B00127">
        <w:rPr>
          <w:lang w:val="nl-BE"/>
        </w:rPr>
        <w:t xml:space="preserve"> valt deze kost volledig weg. </w:t>
      </w:r>
      <w:r w:rsidR="00996638">
        <w:rPr>
          <w:lang w:val="nl-BE"/>
        </w:rPr>
        <w:t xml:space="preserve">Er is wel een kost per duizend “transacties”. Hiermee bedoelen ze </w:t>
      </w:r>
      <w:r w:rsidR="00C16FB9">
        <w:rPr>
          <w:lang w:val="nl-BE"/>
        </w:rPr>
        <w:t>het analyseren van een foto.</w:t>
      </w:r>
      <w:r w:rsidR="008C530C">
        <w:rPr>
          <w:lang w:val="nl-BE"/>
        </w:rPr>
        <w:t xml:space="preserve"> </w:t>
      </w:r>
      <w:r w:rsidR="00EB0BE2">
        <w:rPr>
          <w:lang w:val="nl-BE"/>
        </w:rPr>
        <w:t xml:space="preserve">Deze kost bedraagt ongeveer </w:t>
      </w:r>
      <w:r w:rsidR="00E96420">
        <w:rPr>
          <w:lang w:val="nl-BE"/>
        </w:rPr>
        <w:t>anderhalve euro per duizend transacties.</w:t>
      </w:r>
      <w:r w:rsidR="00EB0BE2">
        <w:rPr>
          <w:lang w:val="nl-BE"/>
        </w:rPr>
        <w:t xml:space="preserve"> </w:t>
      </w:r>
      <w:r w:rsidR="0087628C">
        <w:rPr>
          <w:lang w:val="nl-BE"/>
        </w:rPr>
        <w:t>Wanneer je met 30 camera</w:t>
      </w:r>
      <w:r w:rsidR="00FC3B68">
        <w:rPr>
          <w:lang w:val="nl-BE"/>
        </w:rPr>
        <w:t>’</w:t>
      </w:r>
      <w:r w:rsidR="0087628C">
        <w:rPr>
          <w:lang w:val="nl-BE"/>
        </w:rPr>
        <w:t xml:space="preserve">s </w:t>
      </w:r>
      <w:r w:rsidR="00FC3B68">
        <w:rPr>
          <w:lang w:val="nl-BE"/>
        </w:rPr>
        <w:t xml:space="preserve">werkt en elke 30 seconden een foto </w:t>
      </w:r>
      <w:r w:rsidR="00903FF5">
        <w:rPr>
          <w:lang w:val="nl-BE"/>
        </w:rPr>
        <w:t xml:space="preserve">laat analyseren per </w:t>
      </w:r>
      <w:r w:rsidR="009D03C7">
        <w:rPr>
          <w:lang w:val="nl-BE"/>
        </w:rPr>
        <w:t xml:space="preserve">camera dan komt dit neer </w:t>
      </w:r>
      <w:r w:rsidR="00316B3D">
        <w:rPr>
          <w:lang w:val="nl-BE"/>
        </w:rPr>
        <w:t xml:space="preserve">op een kost </w:t>
      </w:r>
      <w:r w:rsidR="00B9499C">
        <w:rPr>
          <w:lang w:val="nl-BE"/>
        </w:rPr>
        <w:t>van 65 euro per dag.</w:t>
      </w:r>
      <w:r w:rsidR="00EB0BE2">
        <w:rPr>
          <w:lang w:val="nl-BE"/>
        </w:rPr>
        <w:t xml:space="preserve"> </w:t>
      </w:r>
      <w:r w:rsidR="008C530C">
        <w:rPr>
          <w:lang w:val="nl-BE"/>
        </w:rPr>
        <w:t>En er is ook een maandelijkse kost voor de opslag van de afbeeldingen.</w:t>
      </w:r>
      <w:r w:rsidR="00E96420">
        <w:rPr>
          <w:lang w:val="nl-BE"/>
        </w:rPr>
        <w:t xml:space="preserve"> </w:t>
      </w:r>
      <w:r w:rsidR="00053238">
        <w:rPr>
          <w:lang w:val="nl-BE"/>
        </w:rPr>
        <w:t>Per 1000 foto’s bedraagt dit</w:t>
      </w:r>
      <w:r w:rsidR="00E96420">
        <w:rPr>
          <w:lang w:val="nl-BE"/>
        </w:rPr>
        <w:t xml:space="preserve"> ongeveer 50 cent per maand.</w:t>
      </w:r>
    </w:p>
    <w:p w14:paraId="6171EF27" w14:textId="40758BFC" w:rsidR="009B62CD" w:rsidRPr="008E4DA9" w:rsidRDefault="00480185" w:rsidP="009B2C62">
      <w:pPr>
        <w:rPr>
          <w:lang w:val="en-BE"/>
        </w:rPr>
      </w:pPr>
      <w:r>
        <w:rPr>
          <w:lang w:val="nl-BE"/>
        </w:rPr>
        <w:t xml:space="preserve">We hebben nog niet voldoende kunnen testen </w:t>
      </w:r>
      <w:r w:rsidR="00DF0663">
        <w:rPr>
          <w:lang w:val="nl-BE"/>
        </w:rPr>
        <w:t xml:space="preserve">met de </w:t>
      </w:r>
      <w:r w:rsidR="00C657DA">
        <w:rPr>
          <w:lang w:val="nl-BE"/>
        </w:rPr>
        <w:t xml:space="preserve">plaatsing in de hoogte van de camera’s. </w:t>
      </w:r>
      <w:r w:rsidR="008017F6">
        <w:rPr>
          <w:lang w:val="nl-BE"/>
        </w:rPr>
        <w:t xml:space="preserve">Dus we kunnen niet met zekerheid zeggen </w:t>
      </w:r>
      <w:r w:rsidR="00E46899">
        <w:rPr>
          <w:lang w:val="nl-BE"/>
        </w:rPr>
        <w:t xml:space="preserve">hoe de camera zal omgaan </w:t>
      </w:r>
      <w:r w:rsidR="003B5369">
        <w:rPr>
          <w:lang w:val="nl-BE"/>
        </w:rPr>
        <w:t>met de herkenning als we de camera hoger zouden hangen.</w:t>
      </w:r>
      <w:r w:rsidR="00340626">
        <w:rPr>
          <w:lang w:val="nl-BE"/>
        </w:rPr>
        <w:t xml:space="preserve"> Maar we veronderstellen dat de hoogte zeker een factor is waar rekening mee gehouden moet worden.</w:t>
      </w:r>
      <w:bookmarkStart w:id="13" w:name="_GoBack"/>
      <w:bookmarkEnd w:id="13"/>
    </w:p>
    <w:sectPr w:rsidR="009B62CD" w:rsidRPr="008E4DA9" w:rsidSect="00037212">
      <w:pgSz w:w="11906" w:h="16838"/>
      <w:pgMar w:top="851" w:right="1417" w:bottom="1417" w:left="1417" w:header="708" w:footer="631" w:gutter="0"/>
      <w:cols w:space="708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37D72D" w14:textId="77777777" w:rsidR="00933978" w:rsidRDefault="00933978" w:rsidP="00637502">
      <w:pPr>
        <w:spacing w:after="0" w:line="240" w:lineRule="auto"/>
      </w:pPr>
      <w:r>
        <w:separator/>
      </w:r>
    </w:p>
  </w:endnote>
  <w:endnote w:type="continuationSeparator" w:id="0">
    <w:p w14:paraId="5705BE4D" w14:textId="77777777" w:rsidR="00933978" w:rsidRDefault="00933978" w:rsidP="00637502">
      <w:pPr>
        <w:spacing w:after="0" w:line="240" w:lineRule="auto"/>
      </w:pPr>
      <w:r>
        <w:continuationSeparator/>
      </w:r>
    </w:p>
  </w:endnote>
  <w:endnote w:type="continuationNotice" w:id="1">
    <w:p w14:paraId="640C4789" w14:textId="77777777" w:rsidR="00933978" w:rsidRDefault="0093397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C00000"/>
      </w:rPr>
      <w:id w:val="-841927818"/>
      <w:docPartObj>
        <w:docPartGallery w:val="Page Numbers (Bottom of Page)"/>
        <w:docPartUnique/>
      </w:docPartObj>
    </w:sdtPr>
    <w:sdtEndPr>
      <w:rPr>
        <w:color w:val="CC2027"/>
      </w:rPr>
    </w:sdtEndPr>
    <w:sdtContent>
      <w:sdt>
        <w:sdtPr>
          <w:rPr>
            <w:color w:val="C00000"/>
          </w:rPr>
          <w:id w:val="1993054537"/>
          <w:docPartObj>
            <w:docPartGallery w:val="Page Numbers (Top of Page)"/>
            <w:docPartUnique/>
          </w:docPartObj>
        </w:sdtPr>
        <w:sdtEndPr>
          <w:rPr>
            <w:color w:val="CC2027"/>
          </w:rPr>
        </w:sdtEndPr>
        <w:sdtContent>
          <w:p w14:paraId="42C3F0F1" w14:textId="77777777" w:rsidR="00BB255B" w:rsidRPr="001B2DE0" w:rsidRDefault="00BB255B">
            <w:pPr>
              <w:pStyle w:val="Footer"/>
              <w:jc w:val="center"/>
              <w:rPr>
                <w:color w:val="CC2027"/>
                <w:lang w:val="nl-BE"/>
              </w:rPr>
            </w:pPr>
            <w:r w:rsidRPr="00075976">
              <w:rPr>
                <w:noProof/>
                <w:color w:val="CC2027"/>
                <w:lang w:val="nl-BE" w:eastAsia="nl-BE"/>
              </w:rPr>
              <w:drawing>
                <wp:anchor distT="0" distB="0" distL="114300" distR="114300" simplePos="0" relativeHeight="251658240" behindDoc="0" locked="0" layoutInCell="1" allowOverlap="1" wp14:anchorId="42C3F0F8" wp14:editId="42C3F0F9">
                  <wp:simplePos x="0" y="0"/>
                  <wp:positionH relativeFrom="column">
                    <wp:posOffset>5838825</wp:posOffset>
                  </wp:positionH>
                  <wp:positionV relativeFrom="paragraph">
                    <wp:posOffset>-290195</wp:posOffset>
                  </wp:positionV>
                  <wp:extent cx="2571115" cy="1229159"/>
                  <wp:effectExtent l="0" t="0" r="635" b="9525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rxus_Logo_Tag_Left_FULL_RGB.JPG"/>
                          <pic:cNvPicPr/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115" cy="122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B2DE0">
              <w:rPr>
                <w:color w:val="CC2027"/>
                <w:lang w:val="nl-BE"/>
              </w:rPr>
              <w:t xml:space="preserve">Page </w:t>
            </w:r>
            <w:r w:rsidRPr="00075976">
              <w:rPr>
                <w:b/>
                <w:bCs/>
                <w:color w:val="CC2027"/>
                <w:sz w:val="24"/>
                <w:szCs w:val="24"/>
              </w:rPr>
              <w:fldChar w:fldCharType="begin"/>
            </w:r>
            <w:r w:rsidRPr="001B2DE0">
              <w:rPr>
                <w:b/>
                <w:bCs/>
                <w:color w:val="CC2027"/>
                <w:lang w:val="nl-BE"/>
              </w:rPr>
              <w:instrText xml:space="preserve"> PAGE </w:instrText>
            </w:r>
            <w:r w:rsidRPr="00075976">
              <w:rPr>
                <w:b/>
                <w:bCs/>
                <w:color w:val="CC2027"/>
                <w:sz w:val="24"/>
                <w:szCs w:val="24"/>
              </w:rPr>
              <w:fldChar w:fldCharType="separate"/>
            </w:r>
            <w:r w:rsidR="000F2EBF">
              <w:rPr>
                <w:b/>
                <w:bCs/>
                <w:noProof/>
                <w:color w:val="CC2027"/>
                <w:lang w:val="nl-BE"/>
              </w:rPr>
              <w:t>2</w:t>
            </w:r>
            <w:r w:rsidRPr="00075976">
              <w:rPr>
                <w:b/>
                <w:bCs/>
                <w:color w:val="CC2027"/>
                <w:sz w:val="24"/>
                <w:szCs w:val="24"/>
              </w:rPr>
              <w:fldChar w:fldCharType="end"/>
            </w:r>
            <w:r w:rsidRPr="001B2DE0">
              <w:rPr>
                <w:color w:val="CC2027"/>
                <w:lang w:val="nl-BE"/>
              </w:rPr>
              <w:t xml:space="preserve"> of </w:t>
            </w:r>
            <w:r w:rsidRPr="00075976">
              <w:rPr>
                <w:b/>
                <w:bCs/>
                <w:color w:val="CC2027"/>
                <w:sz w:val="24"/>
                <w:szCs w:val="24"/>
              </w:rPr>
              <w:fldChar w:fldCharType="begin"/>
            </w:r>
            <w:r w:rsidRPr="001B2DE0">
              <w:rPr>
                <w:b/>
                <w:bCs/>
                <w:color w:val="CC2027"/>
                <w:lang w:val="nl-BE"/>
              </w:rPr>
              <w:instrText xml:space="preserve"> NUMPAGES  </w:instrText>
            </w:r>
            <w:r w:rsidRPr="00075976">
              <w:rPr>
                <w:b/>
                <w:bCs/>
                <w:color w:val="CC2027"/>
                <w:sz w:val="24"/>
                <w:szCs w:val="24"/>
              </w:rPr>
              <w:fldChar w:fldCharType="separate"/>
            </w:r>
            <w:r w:rsidR="000F2EBF">
              <w:rPr>
                <w:b/>
                <w:bCs/>
                <w:noProof/>
                <w:color w:val="CC2027"/>
                <w:lang w:val="nl-BE"/>
              </w:rPr>
              <w:t>2</w:t>
            </w:r>
            <w:r w:rsidRPr="00075976">
              <w:rPr>
                <w:b/>
                <w:bCs/>
                <w:color w:val="CC2027"/>
                <w:sz w:val="24"/>
                <w:szCs w:val="24"/>
              </w:rPr>
              <w:fldChar w:fldCharType="end"/>
            </w:r>
          </w:p>
        </w:sdtContent>
      </w:sdt>
    </w:sdtContent>
  </w:sdt>
  <w:p w14:paraId="42C3F0F2" w14:textId="77777777" w:rsidR="00BB255B" w:rsidRPr="001B2DE0" w:rsidRDefault="00BB255B">
    <w:pPr>
      <w:pStyle w:val="Footer"/>
      <w:rPr>
        <w:color w:val="CC2027"/>
        <w:sz w:val="20"/>
        <w:lang w:val="nl-BE"/>
      </w:rPr>
    </w:pPr>
    <w:r w:rsidRPr="001B2DE0">
      <w:rPr>
        <w:color w:val="CC2027"/>
        <w:sz w:val="20"/>
        <w:lang w:val="nl-BE"/>
      </w:rPr>
      <w:tab/>
      <w:t xml:space="preserve">Arxus NV – Veldkant 35D B-2550 Kontich – </w:t>
    </w:r>
    <w:hyperlink r:id="rId2" w:history="1">
      <w:r w:rsidRPr="001B2DE0">
        <w:rPr>
          <w:rStyle w:val="Hyperlink"/>
          <w:color w:val="CC2027"/>
          <w:sz w:val="20"/>
          <w:lang w:val="nl-BE"/>
        </w:rPr>
        <w:t>Info@arxus.eu</w:t>
      </w:r>
    </w:hyperlink>
    <w:r w:rsidRPr="001B2DE0">
      <w:rPr>
        <w:color w:val="CC2027"/>
        <w:sz w:val="20"/>
        <w:lang w:val="nl-BE"/>
      </w:rPr>
      <w:t xml:space="preserve"> – +32 (0)3 451 36 42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C00000"/>
      </w:rPr>
      <w:id w:val="762340853"/>
      <w:docPartObj>
        <w:docPartGallery w:val="Page Numbers (Bottom of Page)"/>
        <w:docPartUnique/>
      </w:docPartObj>
    </w:sdtPr>
    <w:sdtEndPr>
      <w:rPr>
        <w:color w:val="CC2027"/>
      </w:rPr>
    </w:sdtEndPr>
    <w:sdtContent>
      <w:sdt>
        <w:sdtPr>
          <w:rPr>
            <w:color w:val="C00000"/>
          </w:rPr>
          <w:id w:val="-1027949692"/>
          <w:docPartObj>
            <w:docPartGallery w:val="Page Numbers (Top of Page)"/>
            <w:docPartUnique/>
          </w:docPartObj>
        </w:sdtPr>
        <w:sdtEndPr>
          <w:rPr>
            <w:color w:val="CC2027"/>
          </w:rPr>
        </w:sdtEndPr>
        <w:sdtContent>
          <w:p w14:paraId="42C3F0F5" w14:textId="77777777" w:rsidR="002C2B4F" w:rsidRPr="001B2DE0" w:rsidRDefault="002C2B4F">
            <w:pPr>
              <w:pStyle w:val="Footer"/>
              <w:jc w:val="center"/>
              <w:rPr>
                <w:color w:val="CC2027"/>
                <w:lang w:val="nl-BE"/>
              </w:rPr>
            </w:pPr>
            <w:r w:rsidRPr="00075976">
              <w:rPr>
                <w:noProof/>
                <w:color w:val="CC2027"/>
                <w:lang w:val="nl-BE" w:eastAsia="nl-BE"/>
              </w:rPr>
              <w:drawing>
                <wp:anchor distT="0" distB="0" distL="114300" distR="114300" simplePos="0" relativeHeight="251658241" behindDoc="0" locked="0" layoutInCell="1" allowOverlap="1" wp14:anchorId="42C3F0FC" wp14:editId="42C3F0FD">
                  <wp:simplePos x="0" y="0"/>
                  <wp:positionH relativeFrom="column">
                    <wp:posOffset>5836793</wp:posOffset>
                  </wp:positionH>
                  <wp:positionV relativeFrom="paragraph">
                    <wp:posOffset>4075</wp:posOffset>
                  </wp:positionV>
                  <wp:extent cx="568256" cy="746524"/>
                  <wp:effectExtent l="0" t="0" r="381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rxus_Logo_Tag_Left_FULL_RGB.JPG"/>
                          <pic:cNvPicPr/>
                        </pic:nvPicPr>
                        <pic:blipFill rotWithShape="1">
                          <a:blip r:embed="rId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68256" cy="746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B2DE0">
              <w:rPr>
                <w:color w:val="CC2027"/>
                <w:lang w:val="nl-BE"/>
              </w:rPr>
              <w:t xml:space="preserve">Page </w:t>
            </w:r>
            <w:r w:rsidRPr="00075976">
              <w:rPr>
                <w:b/>
                <w:bCs/>
                <w:color w:val="CC2027"/>
                <w:sz w:val="24"/>
                <w:szCs w:val="24"/>
              </w:rPr>
              <w:fldChar w:fldCharType="begin"/>
            </w:r>
            <w:r w:rsidRPr="001B2DE0">
              <w:rPr>
                <w:b/>
                <w:bCs/>
                <w:color w:val="CC2027"/>
                <w:lang w:val="nl-BE"/>
              </w:rPr>
              <w:instrText xml:space="preserve"> PAGE </w:instrText>
            </w:r>
            <w:r w:rsidRPr="00075976">
              <w:rPr>
                <w:b/>
                <w:bCs/>
                <w:color w:val="CC2027"/>
                <w:sz w:val="24"/>
                <w:szCs w:val="24"/>
              </w:rPr>
              <w:fldChar w:fldCharType="separate"/>
            </w:r>
            <w:r w:rsidR="002671D8">
              <w:rPr>
                <w:b/>
                <w:bCs/>
                <w:noProof/>
                <w:color w:val="CC2027"/>
                <w:lang w:val="nl-BE"/>
              </w:rPr>
              <w:t>2</w:t>
            </w:r>
            <w:r w:rsidRPr="00075976">
              <w:rPr>
                <w:b/>
                <w:bCs/>
                <w:color w:val="CC2027"/>
                <w:sz w:val="24"/>
                <w:szCs w:val="24"/>
              </w:rPr>
              <w:fldChar w:fldCharType="end"/>
            </w:r>
            <w:r w:rsidRPr="001B2DE0">
              <w:rPr>
                <w:color w:val="CC2027"/>
                <w:lang w:val="nl-BE"/>
              </w:rPr>
              <w:t xml:space="preserve"> of </w:t>
            </w:r>
            <w:r w:rsidRPr="00075976">
              <w:rPr>
                <w:b/>
                <w:bCs/>
                <w:color w:val="CC2027"/>
                <w:sz w:val="24"/>
                <w:szCs w:val="24"/>
              </w:rPr>
              <w:fldChar w:fldCharType="begin"/>
            </w:r>
            <w:r w:rsidRPr="001B2DE0">
              <w:rPr>
                <w:b/>
                <w:bCs/>
                <w:color w:val="CC2027"/>
                <w:lang w:val="nl-BE"/>
              </w:rPr>
              <w:instrText xml:space="preserve"> NUMPAGES  </w:instrText>
            </w:r>
            <w:r w:rsidRPr="00075976">
              <w:rPr>
                <w:b/>
                <w:bCs/>
                <w:color w:val="CC2027"/>
                <w:sz w:val="24"/>
                <w:szCs w:val="24"/>
              </w:rPr>
              <w:fldChar w:fldCharType="separate"/>
            </w:r>
            <w:r w:rsidR="002671D8">
              <w:rPr>
                <w:b/>
                <w:bCs/>
                <w:noProof/>
                <w:color w:val="CC2027"/>
                <w:lang w:val="nl-BE"/>
              </w:rPr>
              <w:t>5</w:t>
            </w:r>
            <w:r w:rsidRPr="00075976">
              <w:rPr>
                <w:b/>
                <w:bCs/>
                <w:color w:val="CC2027"/>
                <w:sz w:val="24"/>
                <w:szCs w:val="24"/>
              </w:rPr>
              <w:fldChar w:fldCharType="end"/>
            </w:r>
          </w:p>
        </w:sdtContent>
      </w:sdt>
    </w:sdtContent>
  </w:sdt>
  <w:p w14:paraId="42C3F0F6" w14:textId="77777777" w:rsidR="002C2B4F" w:rsidRDefault="002C2B4F">
    <w:pPr>
      <w:pStyle w:val="Footer"/>
      <w:rPr>
        <w:color w:val="CC2027"/>
        <w:sz w:val="20"/>
        <w:lang w:val="nl-BE"/>
      </w:rPr>
    </w:pPr>
    <w:r w:rsidRPr="001B2DE0">
      <w:rPr>
        <w:color w:val="CC2027"/>
        <w:sz w:val="20"/>
        <w:lang w:val="nl-BE"/>
      </w:rPr>
      <w:tab/>
      <w:t xml:space="preserve">Arxus NV – Veldkant 35D B-2550 Kontich – </w:t>
    </w:r>
    <w:hyperlink r:id="rId2" w:history="1">
      <w:r w:rsidRPr="001B2DE0">
        <w:rPr>
          <w:rStyle w:val="Hyperlink"/>
          <w:color w:val="CC2027"/>
          <w:sz w:val="20"/>
          <w:lang w:val="nl-BE"/>
        </w:rPr>
        <w:t>Info@arxus.eu</w:t>
      </w:r>
    </w:hyperlink>
    <w:r w:rsidRPr="001B2DE0">
      <w:rPr>
        <w:color w:val="CC2027"/>
        <w:sz w:val="20"/>
        <w:lang w:val="nl-BE"/>
      </w:rPr>
      <w:t xml:space="preserve"> – +32 (0)3 451 36 42</w:t>
    </w:r>
  </w:p>
  <w:p w14:paraId="42C3F0F7" w14:textId="6065FA7B" w:rsidR="0006693A" w:rsidRPr="00B0298C" w:rsidRDefault="00CF79E5" w:rsidP="0006693A">
    <w:pPr>
      <w:pStyle w:val="Footer"/>
      <w:jc w:val="center"/>
      <w:rPr>
        <w:color w:val="CC2027"/>
        <w:sz w:val="20"/>
      </w:rPr>
    </w:pPr>
    <w:r w:rsidRPr="001B2DE0">
      <w:rPr>
        <w:sz w:val="24"/>
      </w:rPr>
      <w:t>Information security classification:</w:t>
    </w:r>
    <w:r>
      <w:rPr>
        <w:sz w:val="24"/>
      </w:rPr>
      <w:t xml:space="preserve"> </w:t>
    </w:r>
    <w:sdt>
      <w:sdtPr>
        <w:rPr>
          <w:sz w:val="24"/>
        </w:rPr>
        <w:alias w:val="Category"/>
        <w:tag w:val=""/>
        <w:id w:val="-113826358"/>
        <w:placeholder>
          <w:docPart w:val="354D253734F24046AABB1624C39F85E0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 w:rsidR="00B54E3E">
          <w:rPr>
            <w:sz w:val="24"/>
          </w:rPr>
          <w:t>Internal Use Only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376558" w14:textId="77777777" w:rsidR="00933978" w:rsidRDefault="00933978" w:rsidP="00637502">
      <w:pPr>
        <w:spacing w:after="0" w:line="240" w:lineRule="auto"/>
      </w:pPr>
      <w:r>
        <w:separator/>
      </w:r>
    </w:p>
  </w:footnote>
  <w:footnote w:type="continuationSeparator" w:id="0">
    <w:p w14:paraId="103DB475" w14:textId="77777777" w:rsidR="00933978" w:rsidRDefault="00933978" w:rsidP="00637502">
      <w:pPr>
        <w:spacing w:after="0" w:line="240" w:lineRule="auto"/>
      </w:pPr>
      <w:r>
        <w:continuationSeparator/>
      </w:r>
    </w:p>
  </w:footnote>
  <w:footnote w:type="continuationNotice" w:id="1">
    <w:p w14:paraId="0D5D0550" w14:textId="77777777" w:rsidR="00933978" w:rsidRDefault="0093397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3F0F0" w14:textId="77777777" w:rsidR="00BB255B" w:rsidRDefault="00BB255B" w:rsidP="00442F26">
    <w:pPr>
      <w:pStyle w:val="Header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3F0F3" w14:textId="77777777" w:rsidR="003F32BA" w:rsidRDefault="00EF50D0">
    <w:pPr>
      <w:pStyle w:val="Header"/>
    </w:pPr>
    <w:r>
      <w:rPr>
        <w:noProof/>
      </w:rPr>
      <w:drawing>
        <wp:inline distT="0" distB="0" distL="0" distR="0" wp14:anchorId="42C3F0FA" wp14:editId="42C3F0FB">
          <wp:extent cx="7531554" cy="1714500"/>
          <wp:effectExtent l="0" t="0" r="0" b="0"/>
          <wp:docPr id="1" name="Graphic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1864" cy="1721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alias w:val="Title"/>
      <w:tag w:val=""/>
      <w:id w:val="-702101613"/>
      <w:placeholder>
        <w:docPart w:val="1B8B715767F041E6B16ED3F90FE59400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42C3F0F4" w14:textId="1F88A2A5" w:rsidR="002C2B4F" w:rsidRDefault="00570CEC" w:rsidP="006851DE">
        <w:pPr>
          <w:pStyle w:val="Header"/>
          <w:jc w:val="right"/>
        </w:pPr>
        <w:r>
          <w:t>EyePark documentatie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7464A0"/>
    <w:multiLevelType w:val="multilevel"/>
    <w:tmpl w:val="15CCB55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lang w:val="nl-BE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2330300"/>
    <w:multiLevelType w:val="hybridMultilevel"/>
    <w:tmpl w:val="AA7CF7F8"/>
    <w:lvl w:ilvl="0" w:tplc="728CF068">
      <w:start w:val="1"/>
      <w:numFmt w:val="decimal"/>
      <w:lvlText w:val="%1.1.1"/>
      <w:lvlJc w:val="left"/>
      <w:pPr>
        <w:ind w:left="2135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2855" w:hanging="360"/>
      </w:pPr>
    </w:lvl>
    <w:lvl w:ilvl="2" w:tplc="0813001B" w:tentative="1">
      <w:start w:val="1"/>
      <w:numFmt w:val="lowerRoman"/>
      <w:lvlText w:val="%3."/>
      <w:lvlJc w:val="right"/>
      <w:pPr>
        <w:ind w:left="3575" w:hanging="180"/>
      </w:pPr>
    </w:lvl>
    <w:lvl w:ilvl="3" w:tplc="0813000F" w:tentative="1">
      <w:start w:val="1"/>
      <w:numFmt w:val="decimal"/>
      <w:lvlText w:val="%4."/>
      <w:lvlJc w:val="left"/>
      <w:pPr>
        <w:ind w:left="4295" w:hanging="360"/>
      </w:pPr>
    </w:lvl>
    <w:lvl w:ilvl="4" w:tplc="08130019" w:tentative="1">
      <w:start w:val="1"/>
      <w:numFmt w:val="lowerLetter"/>
      <w:lvlText w:val="%5."/>
      <w:lvlJc w:val="left"/>
      <w:pPr>
        <w:ind w:left="5015" w:hanging="360"/>
      </w:pPr>
    </w:lvl>
    <w:lvl w:ilvl="5" w:tplc="0813001B" w:tentative="1">
      <w:start w:val="1"/>
      <w:numFmt w:val="lowerRoman"/>
      <w:lvlText w:val="%6."/>
      <w:lvlJc w:val="right"/>
      <w:pPr>
        <w:ind w:left="5735" w:hanging="180"/>
      </w:pPr>
    </w:lvl>
    <w:lvl w:ilvl="6" w:tplc="0813000F" w:tentative="1">
      <w:start w:val="1"/>
      <w:numFmt w:val="decimal"/>
      <w:lvlText w:val="%7."/>
      <w:lvlJc w:val="left"/>
      <w:pPr>
        <w:ind w:left="6455" w:hanging="360"/>
      </w:pPr>
    </w:lvl>
    <w:lvl w:ilvl="7" w:tplc="08130019" w:tentative="1">
      <w:start w:val="1"/>
      <w:numFmt w:val="lowerLetter"/>
      <w:lvlText w:val="%8."/>
      <w:lvlJc w:val="left"/>
      <w:pPr>
        <w:ind w:left="7175" w:hanging="360"/>
      </w:pPr>
    </w:lvl>
    <w:lvl w:ilvl="8" w:tplc="0813001B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2" w15:restartNumberingAfterBreak="0">
    <w:nsid w:val="44C61E90"/>
    <w:multiLevelType w:val="hybridMultilevel"/>
    <w:tmpl w:val="FEAA70F4"/>
    <w:lvl w:ilvl="0" w:tplc="AC409DC8">
      <w:start w:val="1"/>
      <w:numFmt w:val="decimal"/>
      <w:lvlText w:val="%1.1"/>
      <w:lvlJc w:val="left"/>
      <w:pPr>
        <w:ind w:left="1002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22" w:hanging="360"/>
      </w:pPr>
    </w:lvl>
    <w:lvl w:ilvl="2" w:tplc="0813001B" w:tentative="1">
      <w:start w:val="1"/>
      <w:numFmt w:val="lowerRoman"/>
      <w:lvlText w:val="%3."/>
      <w:lvlJc w:val="right"/>
      <w:pPr>
        <w:ind w:left="2442" w:hanging="180"/>
      </w:pPr>
    </w:lvl>
    <w:lvl w:ilvl="3" w:tplc="0813000F" w:tentative="1">
      <w:start w:val="1"/>
      <w:numFmt w:val="decimal"/>
      <w:lvlText w:val="%4."/>
      <w:lvlJc w:val="left"/>
      <w:pPr>
        <w:ind w:left="3162" w:hanging="360"/>
      </w:pPr>
    </w:lvl>
    <w:lvl w:ilvl="4" w:tplc="08130019" w:tentative="1">
      <w:start w:val="1"/>
      <w:numFmt w:val="lowerLetter"/>
      <w:lvlText w:val="%5."/>
      <w:lvlJc w:val="left"/>
      <w:pPr>
        <w:ind w:left="3882" w:hanging="360"/>
      </w:pPr>
    </w:lvl>
    <w:lvl w:ilvl="5" w:tplc="0813001B" w:tentative="1">
      <w:start w:val="1"/>
      <w:numFmt w:val="lowerRoman"/>
      <w:lvlText w:val="%6."/>
      <w:lvlJc w:val="right"/>
      <w:pPr>
        <w:ind w:left="4602" w:hanging="180"/>
      </w:pPr>
    </w:lvl>
    <w:lvl w:ilvl="6" w:tplc="0813000F" w:tentative="1">
      <w:start w:val="1"/>
      <w:numFmt w:val="decimal"/>
      <w:lvlText w:val="%7."/>
      <w:lvlJc w:val="left"/>
      <w:pPr>
        <w:ind w:left="5322" w:hanging="360"/>
      </w:pPr>
    </w:lvl>
    <w:lvl w:ilvl="7" w:tplc="08130019" w:tentative="1">
      <w:start w:val="1"/>
      <w:numFmt w:val="lowerLetter"/>
      <w:lvlText w:val="%8."/>
      <w:lvlJc w:val="left"/>
      <w:pPr>
        <w:ind w:left="6042" w:hanging="360"/>
      </w:pPr>
    </w:lvl>
    <w:lvl w:ilvl="8" w:tplc="0813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3" w15:restartNumberingAfterBreak="0">
    <w:nsid w:val="4C3D07E7"/>
    <w:multiLevelType w:val="hybridMultilevel"/>
    <w:tmpl w:val="B886A1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F65C63"/>
    <w:multiLevelType w:val="hybridMultilevel"/>
    <w:tmpl w:val="0E68F446"/>
    <w:lvl w:ilvl="0" w:tplc="4836B2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4F697A"/>
    <w:multiLevelType w:val="hybridMultilevel"/>
    <w:tmpl w:val="B208764C"/>
    <w:lvl w:ilvl="0" w:tplc="677A116A">
      <w:start w:val="1"/>
      <w:numFmt w:val="decimal"/>
      <w:lvlText w:val="%1.1.1.1.1"/>
      <w:lvlJc w:val="left"/>
      <w:pPr>
        <w:ind w:left="283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3558" w:hanging="360"/>
      </w:pPr>
    </w:lvl>
    <w:lvl w:ilvl="2" w:tplc="0813001B" w:tentative="1">
      <w:start w:val="1"/>
      <w:numFmt w:val="lowerRoman"/>
      <w:lvlText w:val="%3."/>
      <w:lvlJc w:val="right"/>
      <w:pPr>
        <w:ind w:left="4278" w:hanging="180"/>
      </w:pPr>
    </w:lvl>
    <w:lvl w:ilvl="3" w:tplc="0813000F" w:tentative="1">
      <w:start w:val="1"/>
      <w:numFmt w:val="decimal"/>
      <w:lvlText w:val="%4."/>
      <w:lvlJc w:val="left"/>
      <w:pPr>
        <w:ind w:left="4998" w:hanging="360"/>
      </w:pPr>
    </w:lvl>
    <w:lvl w:ilvl="4" w:tplc="08130019" w:tentative="1">
      <w:start w:val="1"/>
      <w:numFmt w:val="lowerLetter"/>
      <w:lvlText w:val="%5."/>
      <w:lvlJc w:val="left"/>
      <w:pPr>
        <w:ind w:left="5718" w:hanging="360"/>
      </w:pPr>
    </w:lvl>
    <w:lvl w:ilvl="5" w:tplc="0813001B" w:tentative="1">
      <w:start w:val="1"/>
      <w:numFmt w:val="lowerRoman"/>
      <w:lvlText w:val="%6."/>
      <w:lvlJc w:val="right"/>
      <w:pPr>
        <w:ind w:left="6438" w:hanging="180"/>
      </w:pPr>
    </w:lvl>
    <w:lvl w:ilvl="6" w:tplc="0813000F" w:tentative="1">
      <w:start w:val="1"/>
      <w:numFmt w:val="decimal"/>
      <w:lvlText w:val="%7."/>
      <w:lvlJc w:val="left"/>
      <w:pPr>
        <w:ind w:left="7158" w:hanging="360"/>
      </w:pPr>
    </w:lvl>
    <w:lvl w:ilvl="7" w:tplc="08130019" w:tentative="1">
      <w:start w:val="1"/>
      <w:numFmt w:val="lowerLetter"/>
      <w:lvlText w:val="%8."/>
      <w:lvlJc w:val="left"/>
      <w:pPr>
        <w:ind w:left="7878" w:hanging="360"/>
      </w:pPr>
    </w:lvl>
    <w:lvl w:ilvl="8" w:tplc="0813001B" w:tentative="1">
      <w:start w:val="1"/>
      <w:numFmt w:val="lowerRoman"/>
      <w:lvlText w:val="%9."/>
      <w:lvlJc w:val="right"/>
      <w:pPr>
        <w:ind w:left="8598" w:hanging="180"/>
      </w:pPr>
    </w:lvl>
  </w:abstractNum>
  <w:abstractNum w:abstractNumId="6" w15:restartNumberingAfterBreak="0">
    <w:nsid w:val="62F058F8"/>
    <w:multiLevelType w:val="hybridMultilevel"/>
    <w:tmpl w:val="E474FA54"/>
    <w:lvl w:ilvl="0" w:tplc="4E687736">
      <w:start w:val="1"/>
      <w:numFmt w:val="bullet"/>
      <w:pStyle w:val="Bullet2"/>
      <w:lvlText w:val=""/>
      <w:lvlJc w:val="left"/>
      <w:pPr>
        <w:ind w:left="725" w:hanging="360"/>
      </w:pPr>
      <w:rPr>
        <w:rFonts w:ascii="Wingdings 2" w:hAnsi="Wingdings 2" w:hint="default"/>
        <w:color w:val="ED1C25"/>
      </w:rPr>
    </w:lvl>
    <w:lvl w:ilvl="1" w:tplc="04130003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abstractNum w:abstractNumId="7" w15:restartNumberingAfterBreak="0">
    <w:nsid w:val="69DC63F2"/>
    <w:multiLevelType w:val="hybridMultilevel"/>
    <w:tmpl w:val="8F6A4C10"/>
    <w:lvl w:ilvl="0" w:tplc="4F90DE08">
      <w:start w:val="1"/>
      <w:numFmt w:val="bullet"/>
      <w:pStyle w:val="Bullet3"/>
      <w:lvlText w:val=""/>
      <w:lvlJc w:val="left"/>
      <w:pPr>
        <w:ind w:left="720" w:hanging="360"/>
      </w:pPr>
      <w:rPr>
        <w:rFonts w:ascii="Wingdings 2" w:hAnsi="Wingdings 2" w:hint="default"/>
        <w:color w:val="F6871F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3020D3"/>
    <w:multiLevelType w:val="hybridMultilevel"/>
    <w:tmpl w:val="E61087A4"/>
    <w:lvl w:ilvl="0" w:tplc="0AE2C374">
      <w:start w:val="1"/>
      <w:numFmt w:val="decimal"/>
      <w:lvlText w:val="%1.1.1.1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6A7254"/>
    <w:multiLevelType w:val="hybridMultilevel"/>
    <w:tmpl w:val="FBCA2624"/>
    <w:lvl w:ilvl="0" w:tplc="76C4AF5A">
      <w:start w:val="1"/>
      <w:numFmt w:val="decimal"/>
      <w:lvlText w:val="%1.1.1.1"/>
      <w:lvlJc w:val="left"/>
      <w:pPr>
        <w:ind w:left="1284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2004" w:hanging="360"/>
      </w:pPr>
    </w:lvl>
    <w:lvl w:ilvl="2" w:tplc="0813001B" w:tentative="1">
      <w:start w:val="1"/>
      <w:numFmt w:val="lowerRoman"/>
      <w:lvlText w:val="%3."/>
      <w:lvlJc w:val="right"/>
      <w:pPr>
        <w:ind w:left="2724" w:hanging="180"/>
      </w:pPr>
    </w:lvl>
    <w:lvl w:ilvl="3" w:tplc="0813000F" w:tentative="1">
      <w:start w:val="1"/>
      <w:numFmt w:val="decimal"/>
      <w:lvlText w:val="%4."/>
      <w:lvlJc w:val="left"/>
      <w:pPr>
        <w:ind w:left="3444" w:hanging="360"/>
      </w:pPr>
    </w:lvl>
    <w:lvl w:ilvl="4" w:tplc="08130019" w:tentative="1">
      <w:start w:val="1"/>
      <w:numFmt w:val="lowerLetter"/>
      <w:lvlText w:val="%5."/>
      <w:lvlJc w:val="left"/>
      <w:pPr>
        <w:ind w:left="4164" w:hanging="360"/>
      </w:pPr>
    </w:lvl>
    <w:lvl w:ilvl="5" w:tplc="0813001B" w:tentative="1">
      <w:start w:val="1"/>
      <w:numFmt w:val="lowerRoman"/>
      <w:lvlText w:val="%6."/>
      <w:lvlJc w:val="right"/>
      <w:pPr>
        <w:ind w:left="4884" w:hanging="180"/>
      </w:pPr>
    </w:lvl>
    <w:lvl w:ilvl="6" w:tplc="0813000F" w:tentative="1">
      <w:start w:val="1"/>
      <w:numFmt w:val="decimal"/>
      <w:lvlText w:val="%7."/>
      <w:lvlJc w:val="left"/>
      <w:pPr>
        <w:ind w:left="5604" w:hanging="360"/>
      </w:pPr>
    </w:lvl>
    <w:lvl w:ilvl="7" w:tplc="08130019" w:tentative="1">
      <w:start w:val="1"/>
      <w:numFmt w:val="lowerLetter"/>
      <w:lvlText w:val="%8."/>
      <w:lvlJc w:val="left"/>
      <w:pPr>
        <w:ind w:left="6324" w:hanging="360"/>
      </w:pPr>
    </w:lvl>
    <w:lvl w:ilvl="8" w:tplc="0813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10" w15:restartNumberingAfterBreak="0">
    <w:nsid w:val="7D2677DF"/>
    <w:multiLevelType w:val="hybridMultilevel"/>
    <w:tmpl w:val="EF4A78E6"/>
    <w:lvl w:ilvl="0" w:tplc="6ECAC6C4">
      <w:start w:val="1"/>
      <w:numFmt w:val="bullet"/>
      <w:pStyle w:val="Bullet1"/>
      <w:lvlText w:val=""/>
      <w:lvlJc w:val="left"/>
      <w:pPr>
        <w:ind w:left="2135" w:hanging="360"/>
      </w:pPr>
      <w:rPr>
        <w:rFonts w:ascii="Wingdings 2" w:hAnsi="Wingdings 2" w:hint="default"/>
        <w:color w:val="CC2027"/>
      </w:rPr>
    </w:lvl>
    <w:lvl w:ilvl="1" w:tplc="61B6FFEC">
      <w:start w:val="1"/>
      <w:numFmt w:val="bullet"/>
      <w:lvlText w:val=""/>
      <w:lvlJc w:val="left"/>
      <w:pPr>
        <w:ind w:left="2855" w:hanging="360"/>
      </w:pPr>
      <w:rPr>
        <w:rFonts w:ascii="Wingdings 2" w:hAnsi="Wingdings 2" w:hint="default"/>
        <w:color w:val="CC2027"/>
      </w:rPr>
    </w:lvl>
    <w:lvl w:ilvl="2" w:tplc="0413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9"/>
  </w:num>
  <w:num w:numId="5">
    <w:abstractNumId w:val="5"/>
  </w:num>
  <w:num w:numId="6">
    <w:abstractNumId w:val="0"/>
  </w:num>
  <w:num w:numId="7">
    <w:abstractNumId w:val="8"/>
  </w:num>
  <w:num w:numId="8">
    <w:abstractNumId w:val="7"/>
  </w:num>
  <w:num w:numId="9">
    <w:abstractNumId w:val="6"/>
  </w:num>
  <w:num w:numId="10">
    <w:abstractNumId w:val="10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ocumentProtection w:edit="forms" w:enforcement="1"/>
  <w:defaultTabStop w:val="567"/>
  <w:hyphenationZone w:val="425"/>
  <w:characterSpacingControl w:val="doNotCompress"/>
  <w:hdrShapeDefaults>
    <o:shapedefaults v:ext="edit" spidmax="5122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AF2"/>
    <w:rsid w:val="000052AE"/>
    <w:rsid w:val="000075D7"/>
    <w:rsid w:val="00010185"/>
    <w:rsid w:val="00010520"/>
    <w:rsid w:val="00010676"/>
    <w:rsid w:val="0001201B"/>
    <w:rsid w:val="000148E0"/>
    <w:rsid w:val="000158BF"/>
    <w:rsid w:val="0001792C"/>
    <w:rsid w:val="00020365"/>
    <w:rsid w:val="00021105"/>
    <w:rsid w:val="000213E9"/>
    <w:rsid w:val="000216CD"/>
    <w:rsid w:val="0002459D"/>
    <w:rsid w:val="00025535"/>
    <w:rsid w:val="00026551"/>
    <w:rsid w:val="00037212"/>
    <w:rsid w:val="00040A64"/>
    <w:rsid w:val="00042118"/>
    <w:rsid w:val="00042867"/>
    <w:rsid w:val="00045030"/>
    <w:rsid w:val="000457B9"/>
    <w:rsid w:val="00051A92"/>
    <w:rsid w:val="00051B42"/>
    <w:rsid w:val="00053238"/>
    <w:rsid w:val="00053794"/>
    <w:rsid w:val="00056514"/>
    <w:rsid w:val="00056C0B"/>
    <w:rsid w:val="00064F02"/>
    <w:rsid w:val="000667C1"/>
    <w:rsid w:val="0006693A"/>
    <w:rsid w:val="0007005A"/>
    <w:rsid w:val="000702D7"/>
    <w:rsid w:val="00075976"/>
    <w:rsid w:val="00077F2D"/>
    <w:rsid w:val="00081670"/>
    <w:rsid w:val="00090A88"/>
    <w:rsid w:val="00094DC0"/>
    <w:rsid w:val="00094E2E"/>
    <w:rsid w:val="000A057A"/>
    <w:rsid w:val="000A189B"/>
    <w:rsid w:val="000A22E4"/>
    <w:rsid w:val="000A3AB7"/>
    <w:rsid w:val="000A48A7"/>
    <w:rsid w:val="000B08E1"/>
    <w:rsid w:val="000B178F"/>
    <w:rsid w:val="000B3780"/>
    <w:rsid w:val="000B4924"/>
    <w:rsid w:val="000B5093"/>
    <w:rsid w:val="000C1D1B"/>
    <w:rsid w:val="000C3645"/>
    <w:rsid w:val="000C3834"/>
    <w:rsid w:val="000C64E5"/>
    <w:rsid w:val="000D10FF"/>
    <w:rsid w:val="000D5AD3"/>
    <w:rsid w:val="000D5F42"/>
    <w:rsid w:val="000E66A9"/>
    <w:rsid w:val="000E7C5F"/>
    <w:rsid w:val="000F2EBF"/>
    <w:rsid w:val="000F32C6"/>
    <w:rsid w:val="000F3C06"/>
    <w:rsid w:val="000F3FA3"/>
    <w:rsid w:val="00103493"/>
    <w:rsid w:val="00103E8D"/>
    <w:rsid w:val="001042FD"/>
    <w:rsid w:val="00104719"/>
    <w:rsid w:val="001047A2"/>
    <w:rsid w:val="00110152"/>
    <w:rsid w:val="001119EE"/>
    <w:rsid w:val="00112508"/>
    <w:rsid w:val="001130FF"/>
    <w:rsid w:val="00120540"/>
    <w:rsid w:val="00125956"/>
    <w:rsid w:val="00125A9F"/>
    <w:rsid w:val="001315ED"/>
    <w:rsid w:val="00132AB3"/>
    <w:rsid w:val="00133104"/>
    <w:rsid w:val="0013354E"/>
    <w:rsid w:val="0014010A"/>
    <w:rsid w:val="00140896"/>
    <w:rsid w:val="001455EE"/>
    <w:rsid w:val="00145932"/>
    <w:rsid w:val="0015041E"/>
    <w:rsid w:val="00151CF7"/>
    <w:rsid w:val="0015241D"/>
    <w:rsid w:val="00154275"/>
    <w:rsid w:val="00156146"/>
    <w:rsid w:val="0015796E"/>
    <w:rsid w:val="0016109A"/>
    <w:rsid w:val="00163F61"/>
    <w:rsid w:val="00166C36"/>
    <w:rsid w:val="00167E95"/>
    <w:rsid w:val="001700BB"/>
    <w:rsid w:val="0017019B"/>
    <w:rsid w:val="00171844"/>
    <w:rsid w:val="0017258A"/>
    <w:rsid w:val="00172BD9"/>
    <w:rsid w:val="00172F30"/>
    <w:rsid w:val="001733B5"/>
    <w:rsid w:val="00173AF5"/>
    <w:rsid w:val="00181DFF"/>
    <w:rsid w:val="001839B3"/>
    <w:rsid w:val="00185343"/>
    <w:rsid w:val="00185DEC"/>
    <w:rsid w:val="0019074F"/>
    <w:rsid w:val="00194771"/>
    <w:rsid w:val="001A0C07"/>
    <w:rsid w:val="001A10D6"/>
    <w:rsid w:val="001A4FEE"/>
    <w:rsid w:val="001A793D"/>
    <w:rsid w:val="001B290A"/>
    <w:rsid w:val="001B2DE0"/>
    <w:rsid w:val="001B31B1"/>
    <w:rsid w:val="001B4F33"/>
    <w:rsid w:val="001C18DB"/>
    <w:rsid w:val="001C19F9"/>
    <w:rsid w:val="001C3F4F"/>
    <w:rsid w:val="001C5F2B"/>
    <w:rsid w:val="001D1768"/>
    <w:rsid w:val="001D1FCD"/>
    <w:rsid w:val="001D3D77"/>
    <w:rsid w:val="001D43EA"/>
    <w:rsid w:val="001D4C21"/>
    <w:rsid w:val="001D6851"/>
    <w:rsid w:val="001F0793"/>
    <w:rsid w:val="001F2A08"/>
    <w:rsid w:val="001F780B"/>
    <w:rsid w:val="002003FA"/>
    <w:rsid w:val="002017B3"/>
    <w:rsid w:val="0020411C"/>
    <w:rsid w:val="00206791"/>
    <w:rsid w:val="00206C2B"/>
    <w:rsid w:val="00207AFE"/>
    <w:rsid w:val="00210725"/>
    <w:rsid w:val="002111DD"/>
    <w:rsid w:val="00213C52"/>
    <w:rsid w:val="002147AB"/>
    <w:rsid w:val="0021603A"/>
    <w:rsid w:val="00216AB6"/>
    <w:rsid w:val="002238D4"/>
    <w:rsid w:val="002275BB"/>
    <w:rsid w:val="0022797B"/>
    <w:rsid w:val="0023192F"/>
    <w:rsid w:val="00232678"/>
    <w:rsid w:val="00233441"/>
    <w:rsid w:val="00233F13"/>
    <w:rsid w:val="00236CAD"/>
    <w:rsid w:val="00237020"/>
    <w:rsid w:val="00237390"/>
    <w:rsid w:val="002374DC"/>
    <w:rsid w:val="002412A9"/>
    <w:rsid w:val="002425E2"/>
    <w:rsid w:val="002442D2"/>
    <w:rsid w:val="002504BA"/>
    <w:rsid w:val="00254D63"/>
    <w:rsid w:val="0025681B"/>
    <w:rsid w:val="00256A95"/>
    <w:rsid w:val="00260D06"/>
    <w:rsid w:val="00264AFD"/>
    <w:rsid w:val="002662D2"/>
    <w:rsid w:val="002671D8"/>
    <w:rsid w:val="002700F1"/>
    <w:rsid w:val="00270E3F"/>
    <w:rsid w:val="00277320"/>
    <w:rsid w:val="0027798A"/>
    <w:rsid w:val="00283338"/>
    <w:rsid w:val="002836CF"/>
    <w:rsid w:val="00287907"/>
    <w:rsid w:val="00292F7E"/>
    <w:rsid w:val="00293EE0"/>
    <w:rsid w:val="00296910"/>
    <w:rsid w:val="002A09A3"/>
    <w:rsid w:val="002A2A57"/>
    <w:rsid w:val="002A4547"/>
    <w:rsid w:val="002A70FE"/>
    <w:rsid w:val="002A72E7"/>
    <w:rsid w:val="002A7D7D"/>
    <w:rsid w:val="002B14C1"/>
    <w:rsid w:val="002B1B12"/>
    <w:rsid w:val="002B3CAC"/>
    <w:rsid w:val="002C2B4F"/>
    <w:rsid w:val="002C46F2"/>
    <w:rsid w:val="002C47F2"/>
    <w:rsid w:val="002D0BD7"/>
    <w:rsid w:val="002E10A1"/>
    <w:rsid w:val="002E1AAB"/>
    <w:rsid w:val="002E2B5C"/>
    <w:rsid w:val="002E428E"/>
    <w:rsid w:val="002E4A7C"/>
    <w:rsid w:val="002E4BD3"/>
    <w:rsid w:val="002F5691"/>
    <w:rsid w:val="002F578F"/>
    <w:rsid w:val="00304DA4"/>
    <w:rsid w:val="00307DC4"/>
    <w:rsid w:val="00312716"/>
    <w:rsid w:val="00316B3D"/>
    <w:rsid w:val="00316DA0"/>
    <w:rsid w:val="00320A20"/>
    <w:rsid w:val="0032616F"/>
    <w:rsid w:val="00334FD9"/>
    <w:rsid w:val="00336368"/>
    <w:rsid w:val="00340010"/>
    <w:rsid w:val="00340104"/>
    <w:rsid w:val="00340626"/>
    <w:rsid w:val="00341FA3"/>
    <w:rsid w:val="00347B04"/>
    <w:rsid w:val="00350573"/>
    <w:rsid w:val="00354099"/>
    <w:rsid w:val="00361646"/>
    <w:rsid w:val="00362F22"/>
    <w:rsid w:val="00363F09"/>
    <w:rsid w:val="00365AEC"/>
    <w:rsid w:val="00367CD9"/>
    <w:rsid w:val="00374403"/>
    <w:rsid w:val="00382A22"/>
    <w:rsid w:val="0039080C"/>
    <w:rsid w:val="003926A0"/>
    <w:rsid w:val="00396A33"/>
    <w:rsid w:val="003A101A"/>
    <w:rsid w:val="003A37DD"/>
    <w:rsid w:val="003A5A9D"/>
    <w:rsid w:val="003B1080"/>
    <w:rsid w:val="003B5369"/>
    <w:rsid w:val="003B5E50"/>
    <w:rsid w:val="003B6615"/>
    <w:rsid w:val="003B68BD"/>
    <w:rsid w:val="003C144E"/>
    <w:rsid w:val="003C397A"/>
    <w:rsid w:val="003C463B"/>
    <w:rsid w:val="003C4932"/>
    <w:rsid w:val="003C4E77"/>
    <w:rsid w:val="003D2070"/>
    <w:rsid w:val="003D251F"/>
    <w:rsid w:val="003D6FAB"/>
    <w:rsid w:val="003E0E91"/>
    <w:rsid w:val="003E1D6B"/>
    <w:rsid w:val="003E4D3A"/>
    <w:rsid w:val="003E5117"/>
    <w:rsid w:val="003E59EA"/>
    <w:rsid w:val="003E7DDD"/>
    <w:rsid w:val="003F32BA"/>
    <w:rsid w:val="003F4184"/>
    <w:rsid w:val="003F4EFF"/>
    <w:rsid w:val="003F764A"/>
    <w:rsid w:val="0040578D"/>
    <w:rsid w:val="00405933"/>
    <w:rsid w:val="0041143E"/>
    <w:rsid w:val="0041596C"/>
    <w:rsid w:val="004200F9"/>
    <w:rsid w:val="004223BB"/>
    <w:rsid w:val="00423228"/>
    <w:rsid w:val="0042734D"/>
    <w:rsid w:val="00430C9B"/>
    <w:rsid w:val="00433A32"/>
    <w:rsid w:val="00436614"/>
    <w:rsid w:val="00437923"/>
    <w:rsid w:val="00437F67"/>
    <w:rsid w:val="00442BE7"/>
    <w:rsid w:val="00442C0C"/>
    <w:rsid w:val="00442F26"/>
    <w:rsid w:val="004517E3"/>
    <w:rsid w:val="00453464"/>
    <w:rsid w:val="004553BE"/>
    <w:rsid w:val="004571BB"/>
    <w:rsid w:val="0046425B"/>
    <w:rsid w:val="00477D92"/>
    <w:rsid w:val="00480185"/>
    <w:rsid w:val="0048436B"/>
    <w:rsid w:val="00490F88"/>
    <w:rsid w:val="00493BA4"/>
    <w:rsid w:val="004A10B9"/>
    <w:rsid w:val="004A1795"/>
    <w:rsid w:val="004A371D"/>
    <w:rsid w:val="004B20FF"/>
    <w:rsid w:val="004B2A02"/>
    <w:rsid w:val="004B4B28"/>
    <w:rsid w:val="004B7A3F"/>
    <w:rsid w:val="004C0766"/>
    <w:rsid w:val="004C143E"/>
    <w:rsid w:val="004C378B"/>
    <w:rsid w:val="004C5675"/>
    <w:rsid w:val="004C6A07"/>
    <w:rsid w:val="004C71D7"/>
    <w:rsid w:val="004C7716"/>
    <w:rsid w:val="004D0199"/>
    <w:rsid w:val="004D3D7B"/>
    <w:rsid w:val="004D4BDD"/>
    <w:rsid w:val="004D5D27"/>
    <w:rsid w:val="004E5F2E"/>
    <w:rsid w:val="004F0DB2"/>
    <w:rsid w:val="004F39B6"/>
    <w:rsid w:val="004F4582"/>
    <w:rsid w:val="004F5434"/>
    <w:rsid w:val="004F70CC"/>
    <w:rsid w:val="004F71A2"/>
    <w:rsid w:val="004F7355"/>
    <w:rsid w:val="005011D0"/>
    <w:rsid w:val="0050180D"/>
    <w:rsid w:val="00502592"/>
    <w:rsid w:val="005041FC"/>
    <w:rsid w:val="00505FC9"/>
    <w:rsid w:val="00506792"/>
    <w:rsid w:val="00512DC5"/>
    <w:rsid w:val="005139BA"/>
    <w:rsid w:val="00522A78"/>
    <w:rsid w:val="00522F44"/>
    <w:rsid w:val="00532706"/>
    <w:rsid w:val="0053308F"/>
    <w:rsid w:val="00534DD5"/>
    <w:rsid w:val="00535367"/>
    <w:rsid w:val="00535BE3"/>
    <w:rsid w:val="00537B0A"/>
    <w:rsid w:val="00540C77"/>
    <w:rsid w:val="00541527"/>
    <w:rsid w:val="00545A1E"/>
    <w:rsid w:val="005471E7"/>
    <w:rsid w:val="005476DB"/>
    <w:rsid w:val="00550C48"/>
    <w:rsid w:val="0055413C"/>
    <w:rsid w:val="0055496A"/>
    <w:rsid w:val="00555663"/>
    <w:rsid w:val="00555AF0"/>
    <w:rsid w:val="00555F2E"/>
    <w:rsid w:val="00556D7D"/>
    <w:rsid w:val="00561BA9"/>
    <w:rsid w:val="00562FF2"/>
    <w:rsid w:val="005678D6"/>
    <w:rsid w:val="00570AFF"/>
    <w:rsid w:val="00570CEC"/>
    <w:rsid w:val="00571399"/>
    <w:rsid w:val="0057663A"/>
    <w:rsid w:val="0057781C"/>
    <w:rsid w:val="00581158"/>
    <w:rsid w:val="00581D75"/>
    <w:rsid w:val="00584E35"/>
    <w:rsid w:val="00585CE1"/>
    <w:rsid w:val="005867DA"/>
    <w:rsid w:val="00587F1B"/>
    <w:rsid w:val="00592AF7"/>
    <w:rsid w:val="005933A4"/>
    <w:rsid w:val="005950A2"/>
    <w:rsid w:val="00597210"/>
    <w:rsid w:val="005A053B"/>
    <w:rsid w:val="005A3E7E"/>
    <w:rsid w:val="005A77AF"/>
    <w:rsid w:val="005B1D27"/>
    <w:rsid w:val="005B1E73"/>
    <w:rsid w:val="005B478D"/>
    <w:rsid w:val="005B51BA"/>
    <w:rsid w:val="005C0017"/>
    <w:rsid w:val="005C3099"/>
    <w:rsid w:val="005C3E1E"/>
    <w:rsid w:val="005C3FAC"/>
    <w:rsid w:val="005C6D09"/>
    <w:rsid w:val="005C748E"/>
    <w:rsid w:val="005D051C"/>
    <w:rsid w:val="005D06E0"/>
    <w:rsid w:val="005D07E4"/>
    <w:rsid w:val="005D299E"/>
    <w:rsid w:val="005D34C8"/>
    <w:rsid w:val="005D5646"/>
    <w:rsid w:val="005E03E6"/>
    <w:rsid w:val="005E2F3D"/>
    <w:rsid w:val="005E55A7"/>
    <w:rsid w:val="005F0CC0"/>
    <w:rsid w:val="00600C8C"/>
    <w:rsid w:val="00604B28"/>
    <w:rsid w:val="00605384"/>
    <w:rsid w:val="006074C8"/>
    <w:rsid w:val="00610504"/>
    <w:rsid w:val="0061290A"/>
    <w:rsid w:val="00614E0A"/>
    <w:rsid w:val="00616EBE"/>
    <w:rsid w:val="00620E1B"/>
    <w:rsid w:val="00621202"/>
    <w:rsid w:val="006213DB"/>
    <w:rsid w:val="0062219A"/>
    <w:rsid w:val="00625FFC"/>
    <w:rsid w:val="00626C55"/>
    <w:rsid w:val="00627449"/>
    <w:rsid w:val="006326F9"/>
    <w:rsid w:val="00633B72"/>
    <w:rsid w:val="00633EA6"/>
    <w:rsid w:val="00635B39"/>
    <w:rsid w:val="00635B3C"/>
    <w:rsid w:val="00637502"/>
    <w:rsid w:val="00642EA5"/>
    <w:rsid w:val="00643AC6"/>
    <w:rsid w:val="00651855"/>
    <w:rsid w:val="00653D4E"/>
    <w:rsid w:val="00655D31"/>
    <w:rsid w:val="0066108F"/>
    <w:rsid w:val="00663C20"/>
    <w:rsid w:val="00663DE7"/>
    <w:rsid w:val="00667375"/>
    <w:rsid w:val="00670260"/>
    <w:rsid w:val="00677274"/>
    <w:rsid w:val="00680131"/>
    <w:rsid w:val="00681021"/>
    <w:rsid w:val="00681FB6"/>
    <w:rsid w:val="00683F6B"/>
    <w:rsid w:val="006851DE"/>
    <w:rsid w:val="00687CB2"/>
    <w:rsid w:val="00692E17"/>
    <w:rsid w:val="0069450F"/>
    <w:rsid w:val="0069491A"/>
    <w:rsid w:val="00694A93"/>
    <w:rsid w:val="006960A4"/>
    <w:rsid w:val="006B11CA"/>
    <w:rsid w:val="006B16A7"/>
    <w:rsid w:val="006B2C45"/>
    <w:rsid w:val="006B452B"/>
    <w:rsid w:val="006B55F6"/>
    <w:rsid w:val="006C5BD0"/>
    <w:rsid w:val="006D2050"/>
    <w:rsid w:val="006D3328"/>
    <w:rsid w:val="006D5268"/>
    <w:rsid w:val="006E6E0C"/>
    <w:rsid w:val="006F3E54"/>
    <w:rsid w:val="007023EF"/>
    <w:rsid w:val="00711798"/>
    <w:rsid w:val="00717B60"/>
    <w:rsid w:val="0072203C"/>
    <w:rsid w:val="00723CB5"/>
    <w:rsid w:val="00723DB5"/>
    <w:rsid w:val="00725EF5"/>
    <w:rsid w:val="007269C5"/>
    <w:rsid w:val="00726EDE"/>
    <w:rsid w:val="00731172"/>
    <w:rsid w:val="0073663E"/>
    <w:rsid w:val="00742C5E"/>
    <w:rsid w:val="00744F31"/>
    <w:rsid w:val="00745C04"/>
    <w:rsid w:val="00745C88"/>
    <w:rsid w:val="007467F5"/>
    <w:rsid w:val="00746CAC"/>
    <w:rsid w:val="00747977"/>
    <w:rsid w:val="0075227E"/>
    <w:rsid w:val="00752961"/>
    <w:rsid w:val="00757435"/>
    <w:rsid w:val="00757DBE"/>
    <w:rsid w:val="007614F1"/>
    <w:rsid w:val="00761614"/>
    <w:rsid w:val="0076249B"/>
    <w:rsid w:val="00763339"/>
    <w:rsid w:val="007647AD"/>
    <w:rsid w:val="00764CD6"/>
    <w:rsid w:val="00764ECA"/>
    <w:rsid w:val="00766805"/>
    <w:rsid w:val="00771F22"/>
    <w:rsid w:val="00772C5F"/>
    <w:rsid w:val="00775677"/>
    <w:rsid w:val="00776EFA"/>
    <w:rsid w:val="00781A5F"/>
    <w:rsid w:val="00787A30"/>
    <w:rsid w:val="007919C1"/>
    <w:rsid w:val="007A285C"/>
    <w:rsid w:val="007A3144"/>
    <w:rsid w:val="007A3C82"/>
    <w:rsid w:val="007A44BB"/>
    <w:rsid w:val="007A7A6C"/>
    <w:rsid w:val="007B0177"/>
    <w:rsid w:val="007B16AD"/>
    <w:rsid w:val="007B1CE7"/>
    <w:rsid w:val="007B56F5"/>
    <w:rsid w:val="007B768C"/>
    <w:rsid w:val="007C04F4"/>
    <w:rsid w:val="007C3EF4"/>
    <w:rsid w:val="007C4C27"/>
    <w:rsid w:val="007C7BBC"/>
    <w:rsid w:val="007D17EE"/>
    <w:rsid w:val="007D4AB5"/>
    <w:rsid w:val="007D6043"/>
    <w:rsid w:val="007E0D8C"/>
    <w:rsid w:val="007E336F"/>
    <w:rsid w:val="007E4588"/>
    <w:rsid w:val="007F153D"/>
    <w:rsid w:val="007F441D"/>
    <w:rsid w:val="007F724C"/>
    <w:rsid w:val="007F7CAF"/>
    <w:rsid w:val="008017F6"/>
    <w:rsid w:val="0080326E"/>
    <w:rsid w:val="00804C56"/>
    <w:rsid w:val="00805529"/>
    <w:rsid w:val="00816695"/>
    <w:rsid w:val="008219FB"/>
    <w:rsid w:val="00824322"/>
    <w:rsid w:val="0083207F"/>
    <w:rsid w:val="0083677B"/>
    <w:rsid w:val="00837056"/>
    <w:rsid w:val="008441AB"/>
    <w:rsid w:val="00846A78"/>
    <w:rsid w:val="008525B8"/>
    <w:rsid w:val="00853A18"/>
    <w:rsid w:val="00855D5C"/>
    <w:rsid w:val="00856560"/>
    <w:rsid w:val="008602E9"/>
    <w:rsid w:val="008645CD"/>
    <w:rsid w:val="00864B12"/>
    <w:rsid w:val="00870E09"/>
    <w:rsid w:val="00873893"/>
    <w:rsid w:val="00874E77"/>
    <w:rsid w:val="00875E75"/>
    <w:rsid w:val="0087628C"/>
    <w:rsid w:val="00877434"/>
    <w:rsid w:val="00877504"/>
    <w:rsid w:val="008800B1"/>
    <w:rsid w:val="008858AB"/>
    <w:rsid w:val="00887E96"/>
    <w:rsid w:val="008916E3"/>
    <w:rsid w:val="0089265D"/>
    <w:rsid w:val="00896460"/>
    <w:rsid w:val="0089649B"/>
    <w:rsid w:val="008972C7"/>
    <w:rsid w:val="00897C9C"/>
    <w:rsid w:val="008A29EE"/>
    <w:rsid w:val="008A5ECB"/>
    <w:rsid w:val="008A66B7"/>
    <w:rsid w:val="008B0202"/>
    <w:rsid w:val="008B2058"/>
    <w:rsid w:val="008B24A2"/>
    <w:rsid w:val="008B3D13"/>
    <w:rsid w:val="008B6547"/>
    <w:rsid w:val="008B73D9"/>
    <w:rsid w:val="008C1546"/>
    <w:rsid w:val="008C530C"/>
    <w:rsid w:val="008C5D75"/>
    <w:rsid w:val="008D0226"/>
    <w:rsid w:val="008D1447"/>
    <w:rsid w:val="008D2ED3"/>
    <w:rsid w:val="008E1938"/>
    <w:rsid w:val="008E2B1F"/>
    <w:rsid w:val="008E3452"/>
    <w:rsid w:val="008E4DA9"/>
    <w:rsid w:val="008E67B5"/>
    <w:rsid w:val="008E6B65"/>
    <w:rsid w:val="008F04CA"/>
    <w:rsid w:val="008F19FA"/>
    <w:rsid w:val="008F1BCF"/>
    <w:rsid w:val="008F2B03"/>
    <w:rsid w:val="008F3D44"/>
    <w:rsid w:val="008F6A50"/>
    <w:rsid w:val="00902A31"/>
    <w:rsid w:val="00902F12"/>
    <w:rsid w:val="00903FF5"/>
    <w:rsid w:val="0090487F"/>
    <w:rsid w:val="0090560D"/>
    <w:rsid w:val="009164EF"/>
    <w:rsid w:val="009171FA"/>
    <w:rsid w:val="00920AED"/>
    <w:rsid w:val="00922E01"/>
    <w:rsid w:val="0092402A"/>
    <w:rsid w:val="009308FC"/>
    <w:rsid w:val="00933978"/>
    <w:rsid w:val="00933EC2"/>
    <w:rsid w:val="009342A9"/>
    <w:rsid w:val="009343E3"/>
    <w:rsid w:val="009360C3"/>
    <w:rsid w:val="00937FE9"/>
    <w:rsid w:val="00940B40"/>
    <w:rsid w:val="00942055"/>
    <w:rsid w:val="00942784"/>
    <w:rsid w:val="009442D1"/>
    <w:rsid w:val="00944304"/>
    <w:rsid w:val="00947AC9"/>
    <w:rsid w:val="00947B0F"/>
    <w:rsid w:val="00947B28"/>
    <w:rsid w:val="00950015"/>
    <w:rsid w:val="00953185"/>
    <w:rsid w:val="00953216"/>
    <w:rsid w:val="00953615"/>
    <w:rsid w:val="00957A63"/>
    <w:rsid w:val="0096060D"/>
    <w:rsid w:val="009617C5"/>
    <w:rsid w:val="00963CC5"/>
    <w:rsid w:val="00967E06"/>
    <w:rsid w:val="00975125"/>
    <w:rsid w:val="00976D0E"/>
    <w:rsid w:val="009803D6"/>
    <w:rsid w:val="009804FE"/>
    <w:rsid w:val="00993ABA"/>
    <w:rsid w:val="00995582"/>
    <w:rsid w:val="00995C0C"/>
    <w:rsid w:val="00996638"/>
    <w:rsid w:val="00996DAF"/>
    <w:rsid w:val="00997456"/>
    <w:rsid w:val="009975BB"/>
    <w:rsid w:val="009A0433"/>
    <w:rsid w:val="009A0551"/>
    <w:rsid w:val="009A1F6C"/>
    <w:rsid w:val="009A2C2B"/>
    <w:rsid w:val="009A2C7D"/>
    <w:rsid w:val="009A2D45"/>
    <w:rsid w:val="009A4335"/>
    <w:rsid w:val="009A502B"/>
    <w:rsid w:val="009B2C62"/>
    <w:rsid w:val="009B51E5"/>
    <w:rsid w:val="009B62CD"/>
    <w:rsid w:val="009C22B6"/>
    <w:rsid w:val="009C4C98"/>
    <w:rsid w:val="009D03C7"/>
    <w:rsid w:val="009D0810"/>
    <w:rsid w:val="009D7641"/>
    <w:rsid w:val="009E3E72"/>
    <w:rsid w:val="009E4962"/>
    <w:rsid w:val="009F2C42"/>
    <w:rsid w:val="009F53B8"/>
    <w:rsid w:val="00A003FA"/>
    <w:rsid w:val="00A00A25"/>
    <w:rsid w:val="00A11D76"/>
    <w:rsid w:val="00A12246"/>
    <w:rsid w:val="00A12EA1"/>
    <w:rsid w:val="00A135F0"/>
    <w:rsid w:val="00A16550"/>
    <w:rsid w:val="00A20CA5"/>
    <w:rsid w:val="00A21DB0"/>
    <w:rsid w:val="00A236D3"/>
    <w:rsid w:val="00A24559"/>
    <w:rsid w:val="00A26DEE"/>
    <w:rsid w:val="00A31CD7"/>
    <w:rsid w:val="00A353EB"/>
    <w:rsid w:val="00A35677"/>
    <w:rsid w:val="00A37174"/>
    <w:rsid w:val="00A41D76"/>
    <w:rsid w:val="00A42F9E"/>
    <w:rsid w:val="00A44833"/>
    <w:rsid w:val="00A46BDC"/>
    <w:rsid w:val="00A5153D"/>
    <w:rsid w:val="00A528CD"/>
    <w:rsid w:val="00A52DF8"/>
    <w:rsid w:val="00A55E11"/>
    <w:rsid w:val="00A60BFE"/>
    <w:rsid w:val="00A61875"/>
    <w:rsid w:val="00A666A8"/>
    <w:rsid w:val="00A70B7D"/>
    <w:rsid w:val="00A73F42"/>
    <w:rsid w:val="00A80C18"/>
    <w:rsid w:val="00A820C7"/>
    <w:rsid w:val="00A85371"/>
    <w:rsid w:val="00A85B2A"/>
    <w:rsid w:val="00A868D5"/>
    <w:rsid w:val="00A90353"/>
    <w:rsid w:val="00A90925"/>
    <w:rsid w:val="00A92E99"/>
    <w:rsid w:val="00A9310F"/>
    <w:rsid w:val="00A95065"/>
    <w:rsid w:val="00A96E6E"/>
    <w:rsid w:val="00A97C2B"/>
    <w:rsid w:val="00AA6018"/>
    <w:rsid w:val="00AB19B3"/>
    <w:rsid w:val="00AB1FD9"/>
    <w:rsid w:val="00AB216D"/>
    <w:rsid w:val="00AB272E"/>
    <w:rsid w:val="00AB2D78"/>
    <w:rsid w:val="00AB2F4A"/>
    <w:rsid w:val="00AB5B7E"/>
    <w:rsid w:val="00AC09C7"/>
    <w:rsid w:val="00AC5EE3"/>
    <w:rsid w:val="00AC6175"/>
    <w:rsid w:val="00AE64DF"/>
    <w:rsid w:val="00AF09EF"/>
    <w:rsid w:val="00AF1F7A"/>
    <w:rsid w:val="00AF440B"/>
    <w:rsid w:val="00AF519C"/>
    <w:rsid w:val="00AF552B"/>
    <w:rsid w:val="00AF709B"/>
    <w:rsid w:val="00AF798C"/>
    <w:rsid w:val="00B00127"/>
    <w:rsid w:val="00B0298C"/>
    <w:rsid w:val="00B10067"/>
    <w:rsid w:val="00B1038D"/>
    <w:rsid w:val="00B147EF"/>
    <w:rsid w:val="00B204DB"/>
    <w:rsid w:val="00B22472"/>
    <w:rsid w:val="00B2496E"/>
    <w:rsid w:val="00B24B43"/>
    <w:rsid w:val="00B263CD"/>
    <w:rsid w:val="00B304F2"/>
    <w:rsid w:val="00B30CB5"/>
    <w:rsid w:val="00B3396E"/>
    <w:rsid w:val="00B3649F"/>
    <w:rsid w:val="00B40673"/>
    <w:rsid w:val="00B5178C"/>
    <w:rsid w:val="00B51962"/>
    <w:rsid w:val="00B541F1"/>
    <w:rsid w:val="00B54E3E"/>
    <w:rsid w:val="00B55203"/>
    <w:rsid w:val="00B654D0"/>
    <w:rsid w:val="00B74F41"/>
    <w:rsid w:val="00B829BF"/>
    <w:rsid w:val="00B845A2"/>
    <w:rsid w:val="00B879E9"/>
    <w:rsid w:val="00B91C8D"/>
    <w:rsid w:val="00B9421A"/>
    <w:rsid w:val="00B9499C"/>
    <w:rsid w:val="00B94E06"/>
    <w:rsid w:val="00B95518"/>
    <w:rsid w:val="00B97AD0"/>
    <w:rsid w:val="00BA5D4B"/>
    <w:rsid w:val="00BB0E79"/>
    <w:rsid w:val="00BB22AD"/>
    <w:rsid w:val="00BB255B"/>
    <w:rsid w:val="00BB7DA7"/>
    <w:rsid w:val="00BC14B6"/>
    <w:rsid w:val="00BC7ED6"/>
    <w:rsid w:val="00BD19DC"/>
    <w:rsid w:val="00BE0788"/>
    <w:rsid w:val="00BE42CC"/>
    <w:rsid w:val="00BE5451"/>
    <w:rsid w:val="00BE56C0"/>
    <w:rsid w:val="00BE6CE1"/>
    <w:rsid w:val="00BF14BD"/>
    <w:rsid w:val="00BF3D6F"/>
    <w:rsid w:val="00BF6056"/>
    <w:rsid w:val="00C009B9"/>
    <w:rsid w:val="00C047A6"/>
    <w:rsid w:val="00C05F2E"/>
    <w:rsid w:val="00C1672E"/>
    <w:rsid w:val="00C1675E"/>
    <w:rsid w:val="00C16FB9"/>
    <w:rsid w:val="00C21801"/>
    <w:rsid w:val="00C22398"/>
    <w:rsid w:val="00C238C0"/>
    <w:rsid w:val="00C27038"/>
    <w:rsid w:val="00C313DC"/>
    <w:rsid w:val="00C330B6"/>
    <w:rsid w:val="00C33C8B"/>
    <w:rsid w:val="00C36672"/>
    <w:rsid w:val="00C37D49"/>
    <w:rsid w:val="00C51706"/>
    <w:rsid w:val="00C610E9"/>
    <w:rsid w:val="00C613C3"/>
    <w:rsid w:val="00C6563B"/>
    <w:rsid w:val="00C657DA"/>
    <w:rsid w:val="00C66304"/>
    <w:rsid w:val="00C669FA"/>
    <w:rsid w:val="00C70BCE"/>
    <w:rsid w:val="00C80299"/>
    <w:rsid w:val="00C81841"/>
    <w:rsid w:val="00C96B17"/>
    <w:rsid w:val="00C96E85"/>
    <w:rsid w:val="00CA13A8"/>
    <w:rsid w:val="00CA3494"/>
    <w:rsid w:val="00CA6570"/>
    <w:rsid w:val="00CB1D90"/>
    <w:rsid w:val="00CB44CB"/>
    <w:rsid w:val="00CC082E"/>
    <w:rsid w:val="00CC2B6C"/>
    <w:rsid w:val="00CC5468"/>
    <w:rsid w:val="00CC7D91"/>
    <w:rsid w:val="00CD6AD1"/>
    <w:rsid w:val="00CE4AD8"/>
    <w:rsid w:val="00CE5ACF"/>
    <w:rsid w:val="00CF2646"/>
    <w:rsid w:val="00CF45ED"/>
    <w:rsid w:val="00CF5BF0"/>
    <w:rsid w:val="00CF70C2"/>
    <w:rsid w:val="00CF79E5"/>
    <w:rsid w:val="00D007F1"/>
    <w:rsid w:val="00D034EC"/>
    <w:rsid w:val="00D03B4E"/>
    <w:rsid w:val="00D07D33"/>
    <w:rsid w:val="00D10FBD"/>
    <w:rsid w:val="00D1293F"/>
    <w:rsid w:val="00D1431B"/>
    <w:rsid w:val="00D1553C"/>
    <w:rsid w:val="00D166FF"/>
    <w:rsid w:val="00D1691C"/>
    <w:rsid w:val="00D17211"/>
    <w:rsid w:val="00D322A3"/>
    <w:rsid w:val="00D326AE"/>
    <w:rsid w:val="00D4039D"/>
    <w:rsid w:val="00D4082E"/>
    <w:rsid w:val="00D411CF"/>
    <w:rsid w:val="00D41E1D"/>
    <w:rsid w:val="00D4518C"/>
    <w:rsid w:val="00D461F0"/>
    <w:rsid w:val="00D5381C"/>
    <w:rsid w:val="00D65677"/>
    <w:rsid w:val="00D66D8D"/>
    <w:rsid w:val="00D70AEA"/>
    <w:rsid w:val="00D7285A"/>
    <w:rsid w:val="00D73669"/>
    <w:rsid w:val="00D777F8"/>
    <w:rsid w:val="00D80D86"/>
    <w:rsid w:val="00D87750"/>
    <w:rsid w:val="00D91A1E"/>
    <w:rsid w:val="00D91B3D"/>
    <w:rsid w:val="00D92200"/>
    <w:rsid w:val="00D93780"/>
    <w:rsid w:val="00D951B6"/>
    <w:rsid w:val="00D97FC7"/>
    <w:rsid w:val="00DA0063"/>
    <w:rsid w:val="00DA1605"/>
    <w:rsid w:val="00DB4B3D"/>
    <w:rsid w:val="00DB6CFC"/>
    <w:rsid w:val="00DB710D"/>
    <w:rsid w:val="00DC118F"/>
    <w:rsid w:val="00DC40C1"/>
    <w:rsid w:val="00DC57FD"/>
    <w:rsid w:val="00DC6C1E"/>
    <w:rsid w:val="00DC73F4"/>
    <w:rsid w:val="00DD01FF"/>
    <w:rsid w:val="00DD1A6E"/>
    <w:rsid w:val="00DD4074"/>
    <w:rsid w:val="00DD4D3F"/>
    <w:rsid w:val="00DD558B"/>
    <w:rsid w:val="00DD5752"/>
    <w:rsid w:val="00DD60E0"/>
    <w:rsid w:val="00DD63D0"/>
    <w:rsid w:val="00DD6431"/>
    <w:rsid w:val="00DF03A3"/>
    <w:rsid w:val="00DF0663"/>
    <w:rsid w:val="00DF5B9B"/>
    <w:rsid w:val="00DF78A0"/>
    <w:rsid w:val="00E002A2"/>
    <w:rsid w:val="00E012AB"/>
    <w:rsid w:val="00E0254E"/>
    <w:rsid w:val="00E02F55"/>
    <w:rsid w:val="00E03BAF"/>
    <w:rsid w:val="00E057FC"/>
    <w:rsid w:val="00E063B5"/>
    <w:rsid w:val="00E10712"/>
    <w:rsid w:val="00E109F6"/>
    <w:rsid w:val="00E12254"/>
    <w:rsid w:val="00E125D5"/>
    <w:rsid w:val="00E13769"/>
    <w:rsid w:val="00E15E8F"/>
    <w:rsid w:val="00E168F2"/>
    <w:rsid w:val="00E20014"/>
    <w:rsid w:val="00E225BF"/>
    <w:rsid w:val="00E22A20"/>
    <w:rsid w:val="00E31912"/>
    <w:rsid w:val="00E31D14"/>
    <w:rsid w:val="00E33561"/>
    <w:rsid w:val="00E361CA"/>
    <w:rsid w:val="00E371E3"/>
    <w:rsid w:val="00E37670"/>
    <w:rsid w:val="00E378AE"/>
    <w:rsid w:val="00E45DD9"/>
    <w:rsid w:val="00E46899"/>
    <w:rsid w:val="00E50A3C"/>
    <w:rsid w:val="00E54F8A"/>
    <w:rsid w:val="00E55007"/>
    <w:rsid w:val="00E67794"/>
    <w:rsid w:val="00E70261"/>
    <w:rsid w:val="00E7322C"/>
    <w:rsid w:val="00E74BFF"/>
    <w:rsid w:val="00E75EDB"/>
    <w:rsid w:val="00E77534"/>
    <w:rsid w:val="00E80CB1"/>
    <w:rsid w:val="00E81174"/>
    <w:rsid w:val="00E815AA"/>
    <w:rsid w:val="00E81880"/>
    <w:rsid w:val="00E81944"/>
    <w:rsid w:val="00E81D1D"/>
    <w:rsid w:val="00E83970"/>
    <w:rsid w:val="00E84722"/>
    <w:rsid w:val="00E9362B"/>
    <w:rsid w:val="00E94FA9"/>
    <w:rsid w:val="00E96420"/>
    <w:rsid w:val="00E9673E"/>
    <w:rsid w:val="00E96E00"/>
    <w:rsid w:val="00EA095A"/>
    <w:rsid w:val="00EA11DC"/>
    <w:rsid w:val="00EA2D14"/>
    <w:rsid w:val="00EA4EF0"/>
    <w:rsid w:val="00EA547A"/>
    <w:rsid w:val="00EA6ADA"/>
    <w:rsid w:val="00EA6BDB"/>
    <w:rsid w:val="00EB0BE2"/>
    <w:rsid w:val="00EB0D6E"/>
    <w:rsid w:val="00EB3034"/>
    <w:rsid w:val="00EB64FC"/>
    <w:rsid w:val="00EB74F4"/>
    <w:rsid w:val="00EC0E4F"/>
    <w:rsid w:val="00EC4C60"/>
    <w:rsid w:val="00EC56B8"/>
    <w:rsid w:val="00EC59BA"/>
    <w:rsid w:val="00EC6234"/>
    <w:rsid w:val="00ED0BC5"/>
    <w:rsid w:val="00ED0E03"/>
    <w:rsid w:val="00ED7C8C"/>
    <w:rsid w:val="00EE3602"/>
    <w:rsid w:val="00EE4BD7"/>
    <w:rsid w:val="00EE4CF0"/>
    <w:rsid w:val="00EE70C8"/>
    <w:rsid w:val="00EF2675"/>
    <w:rsid w:val="00EF2AA7"/>
    <w:rsid w:val="00EF351D"/>
    <w:rsid w:val="00EF41F6"/>
    <w:rsid w:val="00EF50D0"/>
    <w:rsid w:val="00EF6526"/>
    <w:rsid w:val="00F01FA6"/>
    <w:rsid w:val="00F02782"/>
    <w:rsid w:val="00F0375B"/>
    <w:rsid w:val="00F03A36"/>
    <w:rsid w:val="00F04A38"/>
    <w:rsid w:val="00F06C72"/>
    <w:rsid w:val="00F105DC"/>
    <w:rsid w:val="00F127C3"/>
    <w:rsid w:val="00F171EE"/>
    <w:rsid w:val="00F17D48"/>
    <w:rsid w:val="00F207E7"/>
    <w:rsid w:val="00F22033"/>
    <w:rsid w:val="00F27AF2"/>
    <w:rsid w:val="00F32EE6"/>
    <w:rsid w:val="00F3387D"/>
    <w:rsid w:val="00F35777"/>
    <w:rsid w:val="00F372F1"/>
    <w:rsid w:val="00F42F49"/>
    <w:rsid w:val="00F56091"/>
    <w:rsid w:val="00F563A2"/>
    <w:rsid w:val="00F61140"/>
    <w:rsid w:val="00F615D5"/>
    <w:rsid w:val="00F624F8"/>
    <w:rsid w:val="00F65CFC"/>
    <w:rsid w:val="00F705A4"/>
    <w:rsid w:val="00F72729"/>
    <w:rsid w:val="00F74959"/>
    <w:rsid w:val="00F77887"/>
    <w:rsid w:val="00F81FCC"/>
    <w:rsid w:val="00F85A84"/>
    <w:rsid w:val="00F87D77"/>
    <w:rsid w:val="00F905C8"/>
    <w:rsid w:val="00F914E9"/>
    <w:rsid w:val="00F918EC"/>
    <w:rsid w:val="00FA0929"/>
    <w:rsid w:val="00FA59F0"/>
    <w:rsid w:val="00FA6403"/>
    <w:rsid w:val="00FA7045"/>
    <w:rsid w:val="00FA7F59"/>
    <w:rsid w:val="00FB1003"/>
    <w:rsid w:val="00FB126B"/>
    <w:rsid w:val="00FB3D99"/>
    <w:rsid w:val="00FB3E02"/>
    <w:rsid w:val="00FB7585"/>
    <w:rsid w:val="00FC02DC"/>
    <w:rsid w:val="00FC14E3"/>
    <w:rsid w:val="00FC1BD7"/>
    <w:rsid w:val="00FC1C5C"/>
    <w:rsid w:val="00FC3429"/>
    <w:rsid w:val="00FC3B68"/>
    <w:rsid w:val="00FD18D6"/>
    <w:rsid w:val="00FD1FD1"/>
    <w:rsid w:val="00FD3A18"/>
    <w:rsid w:val="00FD4D01"/>
    <w:rsid w:val="00FD5444"/>
    <w:rsid w:val="00FD5B1A"/>
    <w:rsid w:val="00FE40DD"/>
    <w:rsid w:val="00FE5EDE"/>
    <w:rsid w:val="00FE607E"/>
    <w:rsid w:val="00FF08DB"/>
    <w:rsid w:val="00FF1CF9"/>
    <w:rsid w:val="00FF3A1F"/>
    <w:rsid w:val="00FF4830"/>
    <w:rsid w:val="00FF54F9"/>
    <w:rsid w:val="00FF6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,"/>
  <w14:docId w14:val="42C3F0A0"/>
  <w15:chartTrackingRefBased/>
  <w15:docId w15:val="{ECAB79C3-462E-41FB-B50F-B775B7A63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1553C"/>
    <w:pPr>
      <w:keepNext/>
      <w:keepLines/>
      <w:numPr>
        <w:numId w:val="1"/>
      </w:numPr>
      <w:spacing w:before="480" w:after="0" w:line="276" w:lineRule="auto"/>
      <w:outlineLvl w:val="0"/>
    </w:pPr>
    <w:rPr>
      <w:rFonts w:eastAsiaTheme="majorEastAsia" w:cstheme="majorBidi"/>
      <w:bCs/>
      <w:color w:val="CD1419"/>
      <w:sz w:val="40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D1553C"/>
    <w:pPr>
      <w:numPr>
        <w:ilvl w:val="1"/>
      </w:numPr>
      <w:spacing w:before="120" w:after="120"/>
      <w:outlineLvl w:val="1"/>
    </w:pPr>
    <w:rPr>
      <w:bCs w:val="0"/>
      <w:color w:val="D22614"/>
      <w:sz w:val="36"/>
      <w:szCs w:val="26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D1553C"/>
    <w:pPr>
      <w:numPr>
        <w:ilvl w:val="2"/>
      </w:numPr>
      <w:outlineLvl w:val="2"/>
    </w:pPr>
    <w:rPr>
      <w:color w:val="D83910"/>
      <w:sz w:val="32"/>
    </w:rPr>
  </w:style>
  <w:style w:type="paragraph" w:styleId="Heading4">
    <w:name w:val="heading 4"/>
    <w:basedOn w:val="Heading3"/>
    <w:next w:val="Normal"/>
    <w:link w:val="Heading4Char"/>
    <w:autoRedefine/>
    <w:uiPriority w:val="9"/>
    <w:unhideWhenUsed/>
    <w:qFormat/>
    <w:rsid w:val="00D1553C"/>
    <w:pPr>
      <w:numPr>
        <w:ilvl w:val="3"/>
      </w:numPr>
      <w:outlineLvl w:val="3"/>
    </w:pPr>
    <w:rPr>
      <w:color w:val="DE4C0C"/>
      <w:sz w:val="28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D1553C"/>
    <w:pPr>
      <w:numPr>
        <w:ilvl w:val="4"/>
      </w:numPr>
      <w:spacing w:after="0" w:line="240" w:lineRule="auto"/>
      <w:contextualSpacing/>
      <w:outlineLvl w:val="4"/>
    </w:pPr>
    <w:rPr>
      <w:color w:val="E45E08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1553C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EA7104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D1553C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F0840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2671D8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71D8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37502"/>
    <w:rPr>
      <w:color w:val="808080"/>
    </w:rPr>
  </w:style>
  <w:style w:type="table" w:styleId="TableGrid">
    <w:name w:val="Table Grid"/>
    <w:basedOn w:val="TableNormal"/>
    <w:uiPriority w:val="59"/>
    <w:rsid w:val="00637502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6375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502"/>
  </w:style>
  <w:style w:type="paragraph" w:styleId="Footer">
    <w:name w:val="footer"/>
    <w:basedOn w:val="Normal"/>
    <w:link w:val="FooterChar"/>
    <w:uiPriority w:val="99"/>
    <w:unhideWhenUsed/>
    <w:rsid w:val="006375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502"/>
  </w:style>
  <w:style w:type="character" w:styleId="Hyperlink">
    <w:name w:val="Hyperlink"/>
    <w:basedOn w:val="DefaultParagraphFont"/>
    <w:uiPriority w:val="99"/>
    <w:unhideWhenUsed/>
    <w:rsid w:val="0063750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1553C"/>
    <w:rPr>
      <w:rFonts w:eastAsiaTheme="majorEastAsia" w:cstheme="majorBidi"/>
      <w:bCs/>
      <w:color w:val="CD1419"/>
      <w:sz w:val="40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rsid w:val="00A16550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D1553C"/>
    <w:rPr>
      <w:rFonts w:eastAsiaTheme="majorEastAsia" w:cstheme="majorBidi"/>
      <w:color w:val="D22614"/>
      <w:sz w:val="3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1553C"/>
    <w:rPr>
      <w:rFonts w:eastAsiaTheme="majorEastAsia" w:cstheme="majorBidi"/>
      <w:color w:val="D83910"/>
      <w:sz w:val="32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D1553C"/>
    <w:rPr>
      <w:rFonts w:eastAsiaTheme="majorEastAsia" w:cstheme="majorBidi"/>
      <w:color w:val="DE4C0C"/>
      <w:sz w:val="28"/>
      <w:szCs w:val="26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D1553C"/>
    <w:rPr>
      <w:rFonts w:eastAsiaTheme="majorEastAsia" w:cstheme="majorBidi"/>
      <w:color w:val="E45E08"/>
      <w:sz w:val="24"/>
      <w:szCs w:val="26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42C0C"/>
    <w:pPr>
      <w:tabs>
        <w:tab w:val="left" w:pos="284"/>
        <w:tab w:val="right" w:leader="dot" w:pos="9062"/>
      </w:tabs>
      <w:spacing w:after="100" w:line="240" w:lineRule="auto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42C0C"/>
    <w:pPr>
      <w:tabs>
        <w:tab w:val="left" w:pos="567"/>
        <w:tab w:val="right" w:leader="dot" w:pos="9062"/>
      </w:tabs>
      <w:spacing w:after="100" w:line="240" w:lineRule="auto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442C0C"/>
    <w:pPr>
      <w:tabs>
        <w:tab w:val="left" w:pos="851"/>
        <w:tab w:val="right" w:leader="dot" w:pos="9062"/>
      </w:tabs>
      <w:spacing w:after="100" w:line="240" w:lineRule="auto"/>
    </w:pPr>
    <w:rPr>
      <w:noProof/>
    </w:rPr>
  </w:style>
  <w:style w:type="paragraph" w:styleId="NoSpacing">
    <w:name w:val="No Spacing"/>
    <w:uiPriority w:val="1"/>
    <w:rsid w:val="00336368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442C0C"/>
    <w:pPr>
      <w:tabs>
        <w:tab w:val="left" w:pos="1134"/>
        <w:tab w:val="right" w:leader="dot" w:pos="9062"/>
      </w:tabs>
      <w:spacing w:after="100" w:line="240" w:lineRule="auto"/>
    </w:pPr>
    <w:rPr>
      <w:noProof/>
    </w:rPr>
  </w:style>
  <w:style w:type="paragraph" w:styleId="TOC5">
    <w:name w:val="toc 5"/>
    <w:basedOn w:val="Normal"/>
    <w:next w:val="Normal"/>
    <w:autoRedefine/>
    <w:uiPriority w:val="39"/>
    <w:unhideWhenUsed/>
    <w:rsid w:val="00442C0C"/>
    <w:pPr>
      <w:tabs>
        <w:tab w:val="left" w:pos="1418"/>
        <w:tab w:val="right" w:leader="dot" w:pos="9062"/>
      </w:tabs>
      <w:spacing w:after="100" w:line="240" w:lineRule="auto"/>
    </w:pPr>
    <w:rPr>
      <w:noProof/>
    </w:rPr>
  </w:style>
  <w:style w:type="character" w:customStyle="1" w:styleId="Heading6Char">
    <w:name w:val="Heading 6 Char"/>
    <w:basedOn w:val="DefaultParagraphFont"/>
    <w:link w:val="Heading6"/>
    <w:uiPriority w:val="9"/>
    <w:rsid w:val="00D1553C"/>
    <w:rPr>
      <w:rFonts w:asciiTheme="majorHAnsi" w:eastAsiaTheme="majorEastAsia" w:hAnsiTheme="majorHAnsi" w:cstheme="majorBidi"/>
      <w:color w:val="EA710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D1553C"/>
    <w:rPr>
      <w:rFonts w:asciiTheme="majorHAnsi" w:eastAsiaTheme="majorEastAsia" w:hAnsiTheme="majorHAnsi" w:cstheme="majorBidi"/>
      <w:iCs/>
      <w:color w:val="F0840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71D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71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customStyle="1" w:styleId="DocSecurityClassification">
    <w:name w:val="DocSecurityClassification"/>
    <w:basedOn w:val="Normal"/>
    <w:link w:val="DocSecurityClassificationChar"/>
    <w:rsid w:val="00FB3D99"/>
    <w:pPr>
      <w:tabs>
        <w:tab w:val="center" w:pos="4536"/>
        <w:tab w:val="left" w:pos="8153"/>
      </w:tabs>
    </w:pPr>
    <w:rPr>
      <w:sz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0326E"/>
    <w:pPr>
      <w:spacing w:after="100" w:line="240" w:lineRule="auto"/>
    </w:pPr>
  </w:style>
  <w:style w:type="paragraph" w:styleId="TOC7">
    <w:name w:val="toc 7"/>
    <w:basedOn w:val="Normal"/>
    <w:next w:val="Normal"/>
    <w:autoRedefine/>
    <w:uiPriority w:val="39"/>
    <w:unhideWhenUsed/>
    <w:rsid w:val="00442C0C"/>
    <w:pPr>
      <w:tabs>
        <w:tab w:val="left" w:pos="1701"/>
        <w:tab w:val="right" w:leader="dot" w:pos="9062"/>
      </w:tabs>
      <w:spacing w:after="10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442C0C"/>
    <w:pPr>
      <w:jc w:val="center"/>
    </w:pPr>
    <w:rPr>
      <w:b/>
      <w:color w:val="CC2027"/>
      <w:sz w:val="56"/>
    </w:rPr>
  </w:style>
  <w:style w:type="character" w:customStyle="1" w:styleId="DocSecurityClassificationChar">
    <w:name w:val="DocSecurityClassification Char"/>
    <w:basedOn w:val="DefaultParagraphFont"/>
    <w:link w:val="DocSecurityClassification"/>
    <w:rsid w:val="00FB3D99"/>
    <w:rPr>
      <w:sz w:val="2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442C0C"/>
    <w:rPr>
      <w:b/>
      <w:color w:val="CC2027"/>
      <w:sz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2C0C"/>
    <w:pPr>
      <w:jc w:val="center"/>
    </w:pPr>
    <w:rPr>
      <w:b/>
      <w:color w:val="F6871F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442C0C"/>
    <w:rPr>
      <w:b/>
      <w:color w:val="F6871F"/>
      <w:sz w:val="40"/>
      <w:lang w:val="en-US"/>
    </w:rPr>
  </w:style>
  <w:style w:type="paragraph" w:styleId="ListParagraph">
    <w:name w:val="List Paragraph"/>
    <w:basedOn w:val="Normal"/>
    <w:uiPriority w:val="34"/>
    <w:rsid w:val="00365AEC"/>
    <w:pPr>
      <w:ind w:left="720"/>
      <w:contextualSpacing/>
    </w:pPr>
  </w:style>
  <w:style w:type="paragraph" w:customStyle="1" w:styleId="Bullet1">
    <w:name w:val="Bullet1"/>
    <w:basedOn w:val="Normal"/>
    <w:link w:val="Bullet1Char"/>
    <w:qFormat/>
    <w:rsid w:val="003F32BA"/>
    <w:pPr>
      <w:numPr>
        <w:numId w:val="10"/>
      </w:numPr>
      <w:spacing w:after="120" w:line="240" w:lineRule="auto"/>
      <w:ind w:left="568" w:hanging="284"/>
    </w:pPr>
  </w:style>
  <w:style w:type="paragraph" w:customStyle="1" w:styleId="Bullet2">
    <w:name w:val="Bullet2"/>
    <w:basedOn w:val="Normal"/>
    <w:link w:val="Bullet2Char"/>
    <w:qFormat/>
    <w:rsid w:val="003F32BA"/>
    <w:pPr>
      <w:numPr>
        <w:numId w:val="9"/>
      </w:numPr>
      <w:spacing w:after="120" w:line="240" w:lineRule="auto"/>
      <w:ind w:left="851" w:hanging="284"/>
    </w:pPr>
  </w:style>
  <w:style w:type="paragraph" w:customStyle="1" w:styleId="Bullet3">
    <w:name w:val="Bullet3"/>
    <w:basedOn w:val="Normal"/>
    <w:link w:val="Bullet3Char"/>
    <w:qFormat/>
    <w:rsid w:val="003F32BA"/>
    <w:pPr>
      <w:numPr>
        <w:numId w:val="8"/>
      </w:numPr>
      <w:spacing w:after="120" w:line="240" w:lineRule="auto"/>
      <w:ind w:left="1135" w:hanging="284"/>
    </w:pPr>
  </w:style>
  <w:style w:type="character" w:customStyle="1" w:styleId="Bullet1Char">
    <w:name w:val="Bullet1 Char"/>
    <w:basedOn w:val="DefaultParagraphFont"/>
    <w:link w:val="Bullet1"/>
    <w:rsid w:val="003F32BA"/>
    <w:rPr>
      <w:lang w:val="en-US"/>
    </w:rPr>
  </w:style>
  <w:style w:type="character" w:customStyle="1" w:styleId="Bullet2Char">
    <w:name w:val="Bullet2 Char"/>
    <w:basedOn w:val="Bullet1Char"/>
    <w:link w:val="Bullet2"/>
    <w:rsid w:val="003F32BA"/>
    <w:rPr>
      <w:lang w:val="en-US"/>
    </w:rPr>
  </w:style>
  <w:style w:type="character" w:customStyle="1" w:styleId="Bullet3Char">
    <w:name w:val="Bullet3 Char"/>
    <w:basedOn w:val="DefaultParagraphFont"/>
    <w:link w:val="Bullet3"/>
    <w:rsid w:val="003F32BA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8A29EE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69491A"/>
    <w:pPr>
      <w:spacing w:after="0" w:line="240" w:lineRule="auto"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49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91A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49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yperlink" Target="https://github.com/WouterVanloocke/EyePark" TargetMode="External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hyperlink" Target="https://github.com/ultralytics/yolov3" TargetMode="External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Info@arxus.eu" TargetMode="External"/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mailto:Info@arxus.eu" TargetMode="External"/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uben%20Vandille\Documents\Custom%20Office%20Templates\ArxusGeneralTemplate_20181011.dotx" TargetMode="External"/></Relationships>
</file>

<file path=word/glossary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../customXml/item8.xml"/><Relationship Id="rId7" Type="http://schemas.openxmlformats.org/officeDocument/2006/relationships/settings" Target="settings.xml"/><Relationship Id="rId2" Type="http://schemas.openxmlformats.org/officeDocument/2006/relationships/customXml" Target="../../customXml/item7.xml"/><Relationship Id="rId1" Type="http://schemas.openxmlformats.org/officeDocument/2006/relationships/customXml" Target="../../customXml/item6.xml"/><Relationship Id="rId6" Type="http://schemas.openxmlformats.org/officeDocument/2006/relationships/styles" Target="styles.xml"/><Relationship Id="rId5" Type="http://schemas.openxmlformats.org/officeDocument/2006/relationships/customXml" Target="../../customXml/item10.xml"/><Relationship Id="rId4" Type="http://schemas.openxmlformats.org/officeDocument/2006/relationships/customXml" Target="../../customXml/item9.xml"/><Relationship Id="rId9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5803A3CFB647D58CE992C9DE0273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715BB2-1B62-4F3D-8BFC-F177824FF22B}"/>
      </w:docPartPr>
      <w:docPartBody>
        <w:p w:rsidR="00627DD9" w:rsidRDefault="00F03936">
          <w:pPr>
            <w:pStyle w:val="7A5803A3CFB647D58CE992C9DE0273BD"/>
          </w:pPr>
          <w:r w:rsidRPr="00287907">
            <w:t xml:space="preserve">Click here to </w:t>
          </w:r>
          <w:r>
            <w:t>add Title</w:t>
          </w:r>
        </w:p>
      </w:docPartBody>
    </w:docPart>
    <w:docPart>
      <w:docPartPr>
        <w:name w:val="80E3FBE1934E461BB21C8679F91FF9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653758-4305-4037-B833-FEE1EF0BC71E}"/>
      </w:docPartPr>
      <w:docPartBody>
        <w:p w:rsidR="00627DD9" w:rsidRDefault="00F03936">
          <w:pPr>
            <w:pStyle w:val="80E3FBE1934E461BB21C8679F91FF957"/>
          </w:pPr>
          <w:r>
            <w:rPr>
              <w:sz w:val="24"/>
            </w:rPr>
            <w:t>Click here to add Owner</w:t>
          </w:r>
        </w:p>
      </w:docPartBody>
    </w:docPart>
    <w:docPart>
      <w:docPartPr>
        <w:name w:val="144AA580980545CDAEDE36B511C7DB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656F3A-C75D-45B2-90D0-40EFEE879D9C}"/>
      </w:docPartPr>
      <w:docPartBody>
        <w:p w:rsidR="00627DD9" w:rsidRDefault="00F03936">
          <w:pPr>
            <w:pStyle w:val="144AA580980545CDAEDE36B511C7DBB0"/>
          </w:pPr>
          <w:r w:rsidRPr="003A101A">
            <w:rPr>
              <w:rStyle w:val="PlaceholderText"/>
              <w:sz w:val="24"/>
              <w:szCs w:val="24"/>
            </w:rPr>
            <w:t>Internal Use Only</w:t>
          </w:r>
        </w:p>
      </w:docPartBody>
    </w:docPart>
    <w:docPart>
      <w:docPartPr>
        <w:name w:val="1B8B715767F041E6B16ED3F90FE594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F2104B-019A-4631-B165-5A4DC2BD9356}"/>
      </w:docPartPr>
      <w:docPartBody>
        <w:p w:rsidR="00627DD9" w:rsidRDefault="00F03936">
          <w:pPr>
            <w:pStyle w:val="1B8B715767F041E6B16ED3F90FE59400"/>
          </w:pPr>
          <w:r w:rsidRPr="003D1218">
            <w:rPr>
              <w:rStyle w:val="PlaceholderText"/>
            </w:rPr>
            <w:t>[Title]</w:t>
          </w:r>
        </w:p>
      </w:docPartBody>
    </w:docPart>
    <w:docPart>
      <w:docPartPr>
        <w:name w:val="354D253734F24046AABB1624C39F85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F7AF96-DEBE-4999-BAC7-B81B02411591}"/>
      </w:docPartPr>
      <w:docPartBody>
        <w:p w:rsidR="00627DD9" w:rsidRDefault="00F03936">
          <w:pPr>
            <w:pStyle w:val="354D253734F24046AABB1624C39F85E0"/>
          </w:pPr>
          <w:r w:rsidRPr="00533EEA">
            <w:rPr>
              <w:rStyle w:val="PlaceholderText"/>
            </w:rPr>
            <w:t>[Category]</w:t>
          </w:r>
        </w:p>
      </w:docPartBody>
    </w:docPart>
    <w:docPart>
      <w:docPartPr>
        <w:name w:val="F4D8D31A612C4DA69B6E0E5C68619B5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D2203DE-7840-4214-9DD8-52F1D822F2E7}"/>
      </w:docPartPr>
      <w:docPartBody>
        <w:p w:rsidR="00D37BA5" w:rsidRDefault="00F03936">
          <w:pPr>
            <w:pStyle w:val="F4D8D31A612C4DA69B6E0E5C68619B51"/>
          </w:pPr>
          <w:r w:rsidRPr="000213E9">
            <w:rPr>
              <w:rStyle w:val="PlaceholderText"/>
              <w:color w:val="F6871F"/>
            </w:rPr>
            <w:t xml:space="preserve">Click here to </w:t>
          </w:r>
          <w:r>
            <w:rPr>
              <w:rStyle w:val="PlaceholderText"/>
              <w:color w:val="F6871F"/>
            </w:rPr>
            <w:t>add Subtitle</w:t>
          </w:r>
          <w:r>
            <w:rPr>
              <w:rStyle w:val="PlaceholderText"/>
              <w:color w:val="F6871F"/>
            </w:rPr>
            <w:br/>
          </w:r>
          <w:r>
            <w:t>Type a space if not applicable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936"/>
    <w:rsid w:val="000F6F84"/>
    <w:rsid w:val="00627DD9"/>
    <w:rsid w:val="0070314E"/>
    <w:rsid w:val="00B66BDA"/>
    <w:rsid w:val="00D37BA5"/>
    <w:rsid w:val="00F0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A5803A3CFB647D58CE992C9DE0273BD">
    <w:name w:val="7A5803A3CFB647D58CE992C9DE0273BD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1FE84EB0A304B0DA65E3888C1678929">
    <w:name w:val="A1FE84EB0A304B0DA65E3888C1678929"/>
  </w:style>
  <w:style w:type="paragraph" w:customStyle="1" w:styleId="80E3FBE1934E461BB21C8679F91FF957">
    <w:name w:val="80E3FBE1934E461BB21C8679F91FF957"/>
  </w:style>
  <w:style w:type="paragraph" w:customStyle="1" w:styleId="144AA580980545CDAEDE36B511C7DBB0">
    <w:name w:val="144AA580980545CDAEDE36B511C7DBB0"/>
  </w:style>
  <w:style w:type="paragraph" w:customStyle="1" w:styleId="1B8B715767F041E6B16ED3F90FE59400">
    <w:name w:val="1B8B715767F041E6B16ED3F90FE59400"/>
  </w:style>
  <w:style w:type="paragraph" w:customStyle="1" w:styleId="354D253734F24046AABB1624C39F85E0">
    <w:name w:val="354D253734F24046AABB1624C39F85E0"/>
  </w:style>
  <w:style w:type="paragraph" w:customStyle="1" w:styleId="5913613F13004DB099B1606B7FE6540F">
    <w:name w:val="5913613F13004DB099B1606B7FE6540F"/>
  </w:style>
  <w:style w:type="paragraph" w:customStyle="1" w:styleId="35D97A304B88482BB669669CD17C1054">
    <w:name w:val="35D97A304B88482BB669669CD17C1054"/>
    <w:rPr>
      <w:lang/>
    </w:rPr>
  </w:style>
  <w:style w:type="paragraph" w:customStyle="1" w:styleId="C32C20A6DFB14D63BB6A39B2E5459D5D">
    <w:name w:val="C32C20A6DFB14D63BB6A39B2E5459D5D"/>
    <w:rPr>
      <w:lang/>
    </w:rPr>
  </w:style>
  <w:style w:type="paragraph" w:customStyle="1" w:styleId="FA7234384AFB42DA9FAB7A4E811A326A">
    <w:name w:val="FA7234384AFB42DA9FAB7A4E811A326A"/>
    <w:rPr>
      <w:lang/>
    </w:rPr>
  </w:style>
  <w:style w:type="paragraph" w:customStyle="1" w:styleId="F9735535ED5B41E889CA3660071D41E4">
    <w:name w:val="F9735535ED5B41E889CA3660071D41E4"/>
    <w:rPr>
      <w:lang/>
    </w:rPr>
  </w:style>
  <w:style w:type="paragraph" w:customStyle="1" w:styleId="A4686FD499864317B3E114468A10E663">
    <w:name w:val="A4686FD499864317B3E114468A10E663"/>
    <w:rPr>
      <w:lang/>
    </w:rPr>
  </w:style>
  <w:style w:type="paragraph" w:customStyle="1" w:styleId="38B0140B282B4980827E72FEEEBC1D3C">
    <w:name w:val="38B0140B282B4980827E72FEEEBC1D3C"/>
    <w:rPr>
      <w:lang/>
    </w:rPr>
  </w:style>
  <w:style w:type="paragraph" w:customStyle="1" w:styleId="F3B450B0DD1E4BB0A1D7401702095B4E">
    <w:name w:val="F3B450B0DD1E4BB0A1D7401702095B4E"/>
    <w:rPr>
      <w:lang/>
    </w:rPr>
  </w:style>
  <w:style w:type="paragraph" w:customStyle="1" w:styleId="4EB7436601074B88B1EE493020B3D79D">
    <w:name w:val="4EB7436601074B88B1EE493020B3D79D"/>
    <w:rPr>
      <w:lang/>
    </w:rPr>
  </w:style>
  <w:style w:type="paragraph" w:customStyle="1" w:styleId="BB949B8B61B34D76B61BCD3CC47CAEA4">
    <w:name w:val="BB949B8B61B34D76B61BCD3CC47CAEA4"/>
    <w:rPr>
      <w:lang/>
    </w:rPr>
  </w:style>
  <w:style w:type="paragraph" w:customStyle="1" w:styleId="9FAF7AAA99764A2388DBEF85D97C5E42">
    <w:name w:val="9FAF7AAA99764A2388DBEF85D97C5E42"/>
    <w:rPr>
      <w:lang/>
    </w:rPr>
  </w:style>
  <w:style w:type="paragraph" w:customStyle="1" w:styleId="E71EBDE094DE4D4783F91FA5B100BB1B">
    <w:name w:val="E71EBDE094DE4D4783F91FA5B100BB1B"/>
    <w:rPr>
      <w:lang/>
    </w:rPr>
  </w:style>
  <w:style w:type="paragraph" w:customStyle="1" w:styleId="D524670B310E4CB995DB324CD737FEC4">
    <w:name w:val="D524670B310E4CB995DB324CD737FEC4"/>
    <w:rPr>
      <w:lang/>
    </w:rPr>
  </w:style>
  <w:style w:type="paragraph" w:customStyle="1" w:styleId="5C16A821920C45C58060DD42F1F608A8">
    <w:name w:val="5C16A821920C45C58060DD42F1F608A8"/>
    <w:rPr>
      <w:lang/>
    </w:rPr>
  </w:style>
  <w:style w:type="paragraph" w:customStyle="1" w:styleId="35F60990EA63458C8B8686BDCCE074F5">
    <w:name w:val="35F60990EA63458C8B8686BDCCE074F5"/>
    <w:rPr>
      <w:lang/>
    </w:rPr>
  </w:style>
  <w:style w:type="paragraph" w:customStyle="1" w:styleId="73454AD7AB37418A9C1986133568CB6E">
    <w:name w:val="73454AD7AB37418A9C1986133568CB6E"/>
    <w:rPr>
      <w:lang/>
    </w:rPr>
  </w:style>
  <w:style w:type="paragraph" w:customStyle="1" w:styleId="2EA02AE591EA453AB92C1B0DF0977D20">
    <w:name w:val="2EA02AE591EA453AB92C1B0DF0977D20"/>
    <w:rPr>
      <w:lang/>
    </w:rPr>
  </w:style>
  <w:style w:type="paragraph" w:customStyle="1" w:styleId="A5FD31F9BF0B4C38A60C5750CDE47D18">
    <w:name w:val="A5FD31F9BF0B4C38A60C5750CDE47D18"/>
    <w:rPr>
      <w:lang/>
    </w:rPr>
  </w:style>
  <w:style w:type="paragraph" w:customStyle="1" w:styleId="ACF9CBBF24264FC38A7E3B93C1202E59">
    <w:name w:val="ACF9CBBF24264FC38A7E3B93C1202E59"/>
    <w:rPr>
      <w:lang/>
    </w:rPr>
  </w:style>
  <w:style w:type="paragraph" w:customStyle="1" w:styleId="EE73FCC149E54D34B721E64E5FA04480">
    <w:name w:val="EE73FCC149E54D34B721E64E5FA04480"/>
    <w:rPr>
      <w:lang/>
    </w:rPr>
  </w:style>
  <w:style w:type="paragraph" w:customStyle="1" w:styleId="C59004630EE24E5EAED846B60BB2F387">
    <w:name w:val="C59004630EE24E5EAED846B60BB2F387"/>
    <w:rPr>
      <w:lang/>
    </w:rPr>
  </w:style>
  <w:style w:type="paragraph" w:customStyle="1" w:styleId="6C0DDC1DCDFD469C913916D70E17F79F">
    <w:name w:val="6C0DDC1DCDFD469C913916D70E17F79F"/>
    <w:rPr>
      <w:lang/>
    </w:rPr>
  </w:style>
  <w:style w:type="paragraph" w:customStyle="1" w:styleId="BDAED6ADF40045AD9AA8C5F5180005DA">
    <w:name w:val="BDAED6ADF40045AD9AA8C5F5180005DA"/>
    <w:rPr>
      <w:lang/>
    </w:rPr>
  </w:style>
  <w:style w:type="paragraph" w:customStyle="1" w:styleId="E3A8101CFBF84C1E9DAAFF0A17A12BB0">
    <w:name w:val="E3A8101CFBF84C1E9DAAFF0A17A12BB0"/>
    <w:rPr>
      <w:lang/>
    </w:rPr>
  </w:style>
  <w:style w:type="paragraph" w:customStyle="1" w:styleId="4C6C5BC5B78E493E8A062253B675AF7A">
    <w:name w:val="4C6C5BC5B78E493E8A062253B675AF7A"/>
    <w:rPr>
      <w:lang/>
    </w:rPr>
  </w:style>
  <w:style w:type="paragraph" w:customStyle="1" w:styleId="EBCEAF12F3D04D8D981E367C2AC9A605">
    <w:name w:val="EBCEAF12F3D04D8D981E367C2AC9A605"/>
    <w:rPr>
      <w:lang/>
    </w:rPr>
  </w:style>
  <w:style w:type="paragraph" w:customStyle="1" w:styleId="D3B0BBC2996745E084B4D26354DF9361">
    <w:name w:val="D3B0BBC2996745E084B4D26354DF9361"/>
    <w:rPr>
      <w:lang/>
    </w:rPr>
  </w:style>
  <w:style w:type="paragraph" w:customStyle="1" w:styleId="D1E0A470859D429BB43B2FEB117DB84B">
    <w:name w:val="D1E0A470859D429BB43B2FEB117DB84B"/>
    <w:rPr>
      <w:lang/>
    </w:rPr>
  </w:style>
  <w:style w:type="paragraph" w:customStyle="1" w:styleId="225777D43627490E9AE6F6EA57DCB653">
    <w:name w:val="225777D43627490E9AE6F6EA57DCB653"/>
    <w:rPr>
      <w:lang/>
    </w:rPr>
  </w:style>
  <w:style w:type="paragraph" w:customStyle="1" w:styleId="B0F7481A3FD14CA0933298F9DEB14082">
    <w:name w:val="B0F7481A3FD14CA0933298F9DEB14082"/>
    <w:rPr>
      <w:lang/>
    </w:rPr>
  </w:style>
  <w:style w:type="paragraph" w:customStyle="1" w:styleId="4B8AEC01FAA64A81AF01C0FB3DA13DA8">
    <w:name w:val="4B8AEC01FAA64A81AF01C0FB3DA13DA8"/>
    <w:rPr>
      <w:lang/>
    </w:rPr>
  </w:style>
  <w:style w:type="paragraph" w:customStyle="1" w:styleId="5097DBBAFE3A4D698E27896DCE963AF7">
    <w:name w:val="5097DBBAFE3A4D698E27896DCE963AF7"/>
    <w:rPr>
      <w:lang/>
    </w:rPr>
  </w:style>
  <w:style w:type="paragraph" w:customStyle="1" w:styleId="AC2C04B213174AB4AA2B0078C3411844">
    <w:name w:val="AC2C04B213174AB4AA2B0078C3411844"/>
    <w:rPr>
      <w:lang/>
    </w:rPr>
  </w:style>
  <w:style w:type="paragraph" w:customStyle="1" w:styleId="960826BAF18A4C5782A9481628761E21">
    <w:name w:val="960826BAF18A4C5782A9481628761E21"/>
    <w:rPr>
      <w:lang/>
    </w:rPr>
  </w:style>
  <w:style w:type="paragraph" w:customStyle="1" w:styleId="106BD4BE644541F6A916E28CC7BF495C">
    <w:name w:val="106BD4BE644541F6A916E28CC7BF495C"/>
    <w:rPr>
      <w:lang/>
    </w:rPr>
  </w:style>
  <w:style w:type="paragraph" w:customStyle="1" w:styleId="86098180FDAA48B98C13EB78755F240C">
    <w:name w:val="86098180FDAA48B98C13EB78755F240C"/>
    <w:rPr>
      <w:lang/>
    </w:rPr>
  </w:style>
  <w:style w:type="paragraph" w:customStyle="1" w:styleId="81437BA3F13640D8A1A7464DCC9CABE7">
    <w:name w:val="81437BA3F13640D8A1A7464DCC9CABE7"/>
    <w:rPr>
      <w:lang/>
    </w:rPr>
  </w:style>
  <w:style w:type="paragraph" w:customStyle="1" w:styleId="12EA8ED3E1934DF49E09D46C3E41CF15">
    <w:name w:val="12EA8ED3E1934DF49E09D46C3E41CF15"/>
    <w:rPr>
      <w:lang/>
    </w:rPr>
  </w:style>
  <w:style w:type="paragraph" w:customStyle="1" w:styleId="798B81429DAC4AD38052DA7EFAC9DFD7">
    <w:name w:val="798B81429DAC4AD38052DA7EFAC9DFD7"/>
    <w:rPr>
      <w:lang/>
    </w:rPr>
  </w:style>
  <w:style w:type="paragraph" w:customStyle="1" w:styleId="37E441B481D24C72A3EA19038CF0E841">
    <w:name w:val="37E441B481D24C72A3EA19038CF0E841"/>
    <w:rPr>
      <w:lang/>
    </w:rPr>
  </w:style>
  <w:style w:type="paragraph" w:customStyle="1" w:styleId="6F2A0E13631B47C7A175C3033C2DB22D">
    <w:name w:val="6F2A0E13631B47C7A175C3033C2DB22D"/>
    <w:rPr>
      <w:lang/>
    </w:rPr>
  </w:style>
  <w:style w:type="paragraph" w:customStyle="1" w:styleId="E6E9120AD5374C78951CE1E43EEDCC49">
    <w:name w:val="E6E9120AD5374C78951CE1E43EEDCC49"/>
    <w:rPr>
      <w:lang/>
    </w:rPr>
  </w:style>
  <w:style w:type="paragraph" w:customStyle="1" w:styleId="8270AC95766843069CAF7AB8BFF80AE7">
    <w:name w:val="8270AC95766843069CAF7AB8BFF80AE7"/>
    <w:rPr>
      <w:lang/>
    </w:rPr>
  </w:style>
  <w:style w:type="paragraph" w:customStyle="1" w:styleId="F611F72FE4E846BC9EDD69D6BF4A9FC0">
    <w:name w:val="F611F72FE4E846BC9EDD69D6BF4A9FC0"/>
    <w:rPr>
      <w:lang/>
    </w:rPr>
  </w:style>
  <w:style w:type="paragraph" w:customStyle="1" w:styleId="6FBDE07918DA4BB4A77B348C3CA8B9A5">
    <w:name w:val="6FBDE07918DA4BB4A77B348C3CA8B9A5"/>
    <w:rPr>
      <w:lang/>
    </w:rPr>
  </w:style>
  <w:style w:type="paragraph" w:customStyle="1" w:styleId="A4B09AF4ED2547E1AB1EF8B823249F45">
    <w:name w:val="A4B09AF4ED2547E1AB1EF8B823249F45"/>
    <w:rPr>
      <w:lang/>
    </w:rPr>
  </w:style>
  <w:style w:type="paragraph" w:customStyle="1" w:styleId="03164732B71D4BC5A0D5259F68F698C3">
    <w:name w:val="03164732B71D4BC5A0D5259F68F698C3"/>
    <w:rPr>
      <w:lang/>
    </w:rPr>
  </w:style>
  <w:style w:type="paragraph" w:customStyle="1" w:styleId="A98E3ABDA0524F36AB68743F8BACDC54">
    <w:name w:val="A98E3ABDA0524F36AB68743F8BACDC54"/>
    <w:rPr>
      <w:lang/>
    </w:rPr>
  </w:style>
  <w:style w:type="paragraph" w:customStyle="1" w:styleId="66CE0402306A4532A379D898945958B0">
    <w:name w:val="66CE0402306A4532A379D898945958B0"/>
    <w:rPr>
      <w:lang/>
    </w:rPr>
  </w:style>
  <w:style w:type="paragraph" w:customStyle="1" w:styleId="5B2642DB942042BE86F54F6993C61D1B">
    <w:name w:val="5B2642DB942042BE86F54F6993C61D1B"/>
    <w:rPr>
      <w:lang/>
    </w:rPr>
  </w:style>
  <w:style w:type="paragraph" w:customStyle="1" w:styleId="F027496B6A184282813914BFEDDF71EF">
    <w:name w:val="F027496B6A184282813914BFEDDF71EF"/>
    <w:rPr>
      <w:lang/>
    </w:rPr>
  </w:style>
  <w:style w:type="paragraph" w:customStyle="1" w:styleId="99EAB5DB0DB1409994F04B314FE3FC27">
    <w:name w:val="99EAB5DB0DB1409994F04B314FE3FC27"/>
    <w:rPr>
      <w:lang/>
    </w:rPr>
  </w:style>
  <w:style w:type="paragraph" w:customStyle="1" w:styleId="6CE7A445AB164AD7B393C1A5F0761AC1">
    <w:name w:val="6CE7A445AB164AD7B393C1A5F0761AC1"/>
    <w:rPr>
      <w:lang/>
    </w:rPr>
  </w:style>
  <w:style w:type="paragraph" w:customStyle="1" w:styleId="3F153B68326F418C881A5A9535BF12A6">
    <w:name w:val="3F153B68326F418C881A5A9535BF12A6"/>
    <w:rPr>
      <w:lang/>
    </w:rPr>
  </w:style>
  <w:style w:type="paragraph" w:customStyle="1" w:styleId="36AF23F0895C48CDABB8BCA1AC3DF358">
    <w:name w:val="36AF23F0895C48CDABB8BCA1AC3DF358"/>
    <w:rPr>
      <w:lang/>
    </w:rPr>
  </w:style>
  <w:style w:type="paragraph" w:customStyle="1" w:styleId="3CC99C419A554E64A91C6FCDF727A394">
    <w:name w:val="3CC99C419A554E64A91C6FCDF727A394"/>
    <w:rPr>
      <w:lang/>
    </w:rPr>
  </w:style>
  <w:style w:type="paragraph" w:customStyle="1" w:styleId="E10EC467C0334622B9FE161C0101CC10">
    <w:name w:val="E10EC467C0334622B9FE161C0101CC10"/>
    <w:rPr>
      <w:lang/>
    </w:rPr>
  </w:style>
  <w:style w:type="paragraph" w:customStyle="1" w:styleId="26704A9F8F644F9687122B8254AEEB5D">
    <w:name w:val="26704A9F8F644F9687122B8254AEEB5D"/>
    <w:rPr>
      <w:lang/>
    </w:rPr>
  </w:style>
  <w:style w:type="paragraph" w:customStyle="1" w:styleId="E728CA1D81174FC5BDA6611DC3462287">
    <w:name w:val="E728CA1D81174FC5BDA6611DC3462287"/>
    <w:rPr>
      <w:lang/>
    </w:rPr>
  </w:style>
  <w:style w:type="paragraph" w:customStyle="1" w:styleId="B578990EEBA043C882A9AF09E8C64595">
    <w:name w:val="B578990EEBA043C882A9AF09E8C64595"/>
    <w:rPr>
      <w:lang/>
    </w:rPr>
  </w:style>
  <w:style w:type="paragraph" w:customStyle="1" w:styleId="68D8A2503F61477A98F257C4D24900E1">
    <w:name w:val="68D8A2503F61477A98F257C4D24900E1"/>
    <w:rPr>
      <w:lang/>
    </w:rPr>
  </w:style>
  <w:style w:type="paragraph" w:customStyle="1" w:styleId="527DD3DD1C8940DA91CB6E247337072F">
    <w:name w:val="527DD3DD1C8940DA91CB6E247337072F"/>
    <w:rPr>
      <w:lang/>
    </w:rPr>
  </w:style>
  <w:style w:type="paragraph" w:customStyle="1" w:styleId="B3D082CA2B30496C976F2A3C729E0DCF">
    <w:name w:val="B3D082CA2B30496C976F2A3C729E0DCF"/>
    <w:rPr>
      <w:lang/>
    </w:rPr>
  </w:style>
  <w:style w:type="paragraph" w:customStyle="1" w:styleId="F4D8D31A612C4DA69B6E0E5C68619B51">
    <w:name w:val="F4D8D31A612C4DA69B6E0E5C68619B51"/>
    <w:rPr>
      <w:lang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AD1D6F1-1AAC-42B6-86CE-5712590B549C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10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0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10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7931FAEEEA884BB92DCCDF00351F79" ma:contentTypeVersion="5" ma:contentTypeDescription="Create a new document." ma:contentTypeScope="" ma:versionID="9422e536b9fdf0167222792cc5dd2dd0">
  <xsd:schema xmlns:xsd="http://www.w3.org/2001/XMLSchema" xmlns:xs="http://www.w3.org/2001/XMLSchema" xmlns:p="http://schemas.microsoft.com/office/2006/metadata/properties" xmlns:ns2="3f593f97-765f-4401-ac62-78c26068c788" xmlns:ns3="ee68bf31-0752-46a0-b9ff-e9bf55ffbcb9" targetNamespace="http://schemas.microsoft.com/office/2006/metadata/properties" ma:root="true" ma:fieldsID="ba8c8344c7498e7635e6d33aad8811e8" ns2:_="" ns3:_="">
    <xsd:import namespace="3f593f97-765f-4401-ac62-78c26068c788"/>
    <xsd:import namespace="ee68bf31-0752-46a0-b9ff-e9bf55ffbcb9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DocType"/>
                <xsd:element ref="ns3:Optimized_x0020_for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593f97-765f-4401-ac62-78c26068c78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68bf31-0752-46a0-b9ff-e9bf55ffbcb9" elementFormDefault="qualified">
    <xsd:import namespace="http://schemas.microsoft.com/office/2006/documentManagement/types"/>
    <xsd:import namespace="http://schemas.microsoft.com/office/infopath/2007/PartnerControls"/>
    <xsd:element name="DocType" ma:index="11" ma:displayName="DocType" ma:format="Dropdown" ma:internalName="DocType">
      <xsd:simpleType>
        <xsd:restriction base="dms:Choice">
          <xsd:enumeration value="Signatures"/>
          <xsd:enumeration value="Stationary"/>
          <xsd:enumeration value="Style Elements"/>
          <xsd:enumeration value="Guideliness"/>
          <xsd:enumeration value="Logo"/>
          <xsd:enumeration value="Presentation"/>
        </xsd:restriction>
      </xsd:simpleType>
    </xsd:element>
    <xsd:element name="Optimized_x0020_for" ma:index="12" nillable="true" ma:displayName="Optimized for" ma:description="This file is optimized for the given use" ma:internalName="Optimized_x0020_for">
      <xsd:simpleType>
        <xsd:restriction base="dms:Text">
          <xsd:maxLength value="255"/>
        </xsd:restriction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Type xmlns="ee68bf31-0752-46a0-b9ff-e9bf55ffbcb9">Stationary</DocType>
    <_dlc_DocId xmlns="3f593f97-765f-4401-ac62-78c26068c788">ARXUSID-1708046756-54</_dlc_DocId>
    <Optimized_x0020_for xmlns="ee68bf31-0752-46a0-b9ff-e9bf55ffbcb9">Word documents</Optimized_x0020_for>
    <_dlc_DocIdUrl xmlns="3f593f97-765f-4401-ac62-78c26068c788">
      <Url>https://cronos.sharepoint.com/sites/arxus-intern/corp/_layouts/15/DocIdRedir.aspx?ID=ARXUSID-1708046756-54</Url>
      <Description>ARXUSID-1708046756-54</Description>
    </_dlc_DocIdUrl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6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7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7931FAEEEA884BB92DCCDF00351F79" ma:contentTypeVersion="5" ma:contentTypeDescription="Create a new document." ma:contentTypeScope="" ma:versionID="9422e536b9fdf0167222792cc5dd2dd0">
  <xsd:schema xmlns:xsd="http://www.w3.org/2001/XMLSchema" xmlns:xs="http://www.w3.org/2001/XMLSchema" xmlns:p="http://schemas.microsoft.com/office/2006/metadata/properties" xmlns:ns2="3f593f97-765f-4401-ac62-78c26068c788" xmlns:ns3="ee68bf31-0752-46a0-b9ff-e9bf55ffbcb9" targetNamespace="http://schemas.microsoft.com/office/2006/metadata/properties" ma:root="true" ma:fieldsID="ba8c8344c7498e7635e6d33aad8811e8" ns2:_="" ns3:_="">
    <xsd:import namespace="3f593f97-765f-4401-ac62-78c26068c788"/>
    <xsd:import namespace="ee68bf31-0752-46a0-b9ff-e9bf55ffbcb9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DocType"/>
                <xsd:element ref="ns3:Optimized_x0020_for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593f97-765f-4401-ac62-78c26068c78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68bf31-0752-46a0-b9ff-e9bf55ffbcb9" elementFormDefault="qualified">
    <xsd:import namespace="http://schemas.microsoft.com/office/2006/documentManagement/types"/>
    <xsd:import namespace="http://schemas.microsoft.com/office/infopath/2007/PartnerControls"/>
    <xsd:element name="DocType" ma:index="11" ma:displayName="DocType" ma:format="Dropdown" ma:internalName="DocType">
      <xsd:simpleType>
        <xsd:restriction base="dms:Choice">
          <xsd:enumeration value="Signatures"/>
          <xsd:enumeration value="Stationary"/>
          <xsd:enumeration value="Style Elements"/>
          <xsd:enumeration value="Guideliness"/>
          <xsd:enumeration value="Logo"/>
          <xsd:enumeration value="Presentation"/>
        </xsd:restriction>
      </xsd:simpleType>
    </xsd:element>
    <xsd:element name="Optimized_x0020_for" ma:index="12" nillable="true" ma:displayName="Optimized for" ma:description="This file is optimized for the given use" ma:internalName="Optimized_x0020_for">
      <xsd:simpleType>
        <xsd:restriction base="dms:Text">
          <xsd:maxLength value="255"/>
        </xsd:restriction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8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Type xmlns="ee68bf31-0752-46a0-b9ff-e9bf55ffbcb9">Stationary</DocType>
    <_dlc_DocId xmlns="3f593f97-765f-4401-ac62-78c26068c788">ARXUSID-1708046756-54</_dlc_DocId>
    <Optimized_x0020_for xmlns="ee68bf31-0752-46a0-b9ff-e9bf55ffbcb9">Word documents</Optimized_x0020_for>
    <_dlc_DocIdUrl xmlns="3f593f97-765f-4401-ac62-78c26068c788">
      <Url>https://cronos.sharepoint.com/sites/arxus-intern/corp/_layouts/15/DocIdRedir.aspx?ID=ARXUSID-1708046756-54</Url>
      <Description>ARXUSID-1708046756-54</Description>
    </_dlc_DocIdUrl>
  </documentManagement>
</p:properties>
</file>

<file path=customXml/item9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9FE04-8109-47BD-BC97-7792EEA48004}">
  <ds:schemaRefs>
    <ds:schemaRef ds:uri="http://schemas.microsoft.com/sharepoint/events"/>
  </ds:schemaRefs>
</ds:datastoreItem>
</file>

<file path=customXml/itemProps10.xml><?xml version="1.0" encoding="utf-8"?>
<ds:datastoreItem xmlns:ds="http://schemas.openxmlformats.org/officeDocument/2006/customXml" ds:itemID="{526B0ADB-1E3D-4BCB-AF74-0A2191C499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BC5F19-F34C-4895-A7B4-57AAF5B369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593f97-765f-4401-ac62-78c26068c788"/>
    <ds:schemaRef ds:uri="ee68bf31-0752-46a0-b9ff-e9bf55ffbc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E94CA9F-3D50-4FFF-9239-0CDC04E0F473}">
  <ds:schemaRefs>
    <ds:schemaRef ds:uri="3f593f97-765f-4401-ac62-78c26068c788"/>
    <ds:schemaRef ds:uri="http://purl.org/dc/dcmitype/"/>
    <ds:schemaRef ds:uri="http://purl.org/dc/elements/1.1/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ee68bf31-0752-46a0-b9ff-e9bf55ffbcb9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526B0ADB-1E3D-4BCB-AF74-0A2191C49903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0F1AFBD-930E-4A9C-9B86-3024BC578310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2499FE04-8109-47BD-BC97-7792EEA48004}">
  <ds:schemaRefs>
    <ds:schemaRef ds:uri="http://schemas.microsoft.com/sharepoint/events"/>
  </ds:schemaRefs>
</ds:datastoreItem>
</file>

<file path=customXml/itemProps7.xml><?xml version="1.0" encoding="utf-8"?>
<ds:datastoreItem xmlns:ds="http://schemas.openxmlformats.org/officeDocument/2006/customXml" ds:itemID="{A4BC5F19-F34C-4895-A7B4-57AAF5B369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593f97-765f-4401-ac62-78c26068c788"/>
    <ds:schemaRef ds:uri="ee68bf31-0752-46a0-b9ff-e9bf55ffbcb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8.xml><?xml version="1.0" encoding="utf-8"?>
<ds:datastoreItem xmlns:ds="http://schemas.openxmlformats.org/officeDocument/2006/customXml" ds:itemID="{6E94CA9F-3D50-4FFF-9239-0CDC04E0F473}">
  <ds:schemaRefs>
    <ds:schemaRef ds:uri="http://schemas.microsoft.com/office/2006/documentManagement/types"/>
    <ds:schemaRef ds:uri="3f593f97-765f-4401-ac62-78c26068c788"/>
    <ds:schemaRef ds:uri="http://purl.org/dc/terms/"/>
    <ds:schemaRef ds:uri="ee68bf31-0752-46a0-b9ff-e9bf55ffbcb9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9.xml><?xml version="1.0" encoding="utf-8"?>
<ds:datastoreItem xmlns:ds="http://schemas.openxmlformats.org/officeDocument/2006/customXml" ds:itemID="{ADE1D8A7-48A9-462D-AA9A-96C07FFFA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ArxusGeneralTemplate_20181011.dotx</Template>
  <TotalTime>1</TotalTime>
  <Pages>9</Pages>
  <Words>1749</Words>
  <Characters>9972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EyePark documentatie</vt:lpstr>
    </vt:vector>
  </TitlesOfParts>
  <Company>Arxus NV</Company>
  <LinksUpToDate>false</LinksUpToDate>
  <CharactersWithSpaces>11698</CharactersWithSpaces>
  <SharedDoc>false</SharedDoc>
  <HLinks>
    <vt:vector size="102" baseType="variant">
      <vt:variant>
        <vt:i4>1835010</vt:i4>
      </vt:variant>
      <vt:variant>
        <vt:i4>84</vt:i4>
      </vt:variant>
      <vt:variant>
        <vt:i4>0</vt:i4>
      </vt:variant>
      <vt:variant>
        <vt:i4>5</vt:i4>
      </vt:variant>
      <vt:variant>
        <vt:lpwstr>https://github.com/ultralytics/yolov3</vt:lpwstr>
      </vt:variant>
      <vt:variant>
        <vt:lpwstr/>
      </vt:variant>
      <vt:variant>
        <vt:i4>6291580</vt:i4>
      </vt:variant>
      <vt:variant>
        <vt:i4>81</vt:i4>
      </vt:variant>
      <vt:variant>
        <vt:i4>0</vt:i4>
      </vt:variant>
      <vt:variant>
        <vt:i4>5</vt:i4>
      </vt:variant>
      <vt:variant>
        <vt:lpwstr>https://github.com/WouterVanloocke/EyePark</vt:lpwstr>
      </vt:variant>
      <vt:variant>
        <vt:lpwstr/>
      </vt:variant>
      <vt:variant>
        <vt:i4>2031669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_Toc18677255</vt:lpwstr>
      </vt:variant>
      <vt:variant>
        <vt:i4>1966133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_Toc18677254</vt:lpwstr>
      </vt:variant>
      <vt:variant>
        <vt:i4>1638453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_Toc18677253</vt:lpwstr>
      </vt:variant>
      <vt:variant>
        <vt:i4>1572917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_Toc18677252</vt:lpwstr>
      </vt:variant>
      <vt:variant>
        <vt:i4>1769525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_Toc18677251</vt:lpwstr>
      </vt:variant>
      <vt:variant>
        <vt:i4>1703989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_Toc18677250</vt:lpwstr>
      </vt:variant>
      <vt:variant>
        <vt:i4>1245236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_Toc18677249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_Toc18677248</vt:lpwstr>
      </vt:variant>
      <vt:variant>
        <vt:i4>1900596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_Toc18677247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_Toc18677246</vt:lpwstr>
      </vt:variant>
      <vt:variant>
        <vt:i4>2031668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_Toc18677245</vt:lpwstr>
      </vt:variant>
      <vt:variant>
        <vt:i4>1966132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_Toc18677244</vt:lpwstr>
      </vt:variant>
      <vt:variant>
        <vt:i4>1638452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_Toc18677243</vt:lpwstr>
      </vt:variant>
      <vt:variant>
        <vt:i4>7405636</vt:i4>
      </vt:variant>
      <vt:variant>
        <vt:i4>15</vt:i4>
      </vt:variant>
      <vt:variant>
        <vt:i4>0</vt:i4>
      </vt:variant>
      <vt:variant>
        <vt:i4>5</vt:i4>
      </vt:variant>
      <vt:variant>
        <vt:lpwstr>mailto:Info@arxus.eu</vt:lpwstr>
      </vt:variant>
      <vt:variant>
        <vt:lpwstr/>
      </vt:variant>
      <vt:variant>
        <vt:i4>7405636</vt:i4>
      </vt:variant>
      <vt:variant>
        <vt:i4>6</vt:i4>
      </vt:variant>
      <vt:variant>
        <vt:i4>0</vt:i4>
      </vt:variant>
      <vt:variant>
        <vt:i4>5</vt:i4>
      </vt:variant>
      <vt:variant>
        <vt:lpwstr>mailto:Info@arxus.eu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EyePark documentatie</dc:title>
  <dc:subject/>
  <dc:creator>Robin De Bie/Wouter Vanloocke</dc:creator>
  <cp:keywords/>
  <dc:description/>
  <cp:lastModifiedBy>Wouter Vanloocke</cp:lastModifiedBy>
  <cp:revision>2</cp:revision>
  <dcterms:created xsi:type="dcterms:W3CDTF">2019-09-06T13:53:00Z</dcterms:created>
  <dcterms:modified xsi:type="dcterms:W3CDTF">2019-09-06T13:53:00Z</dcterms:modified>
  <cp:category>Internal Use Only</cp:category>
</cp:coreProperties>
</file>